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9A8E7" w14:textId="46E38EC7" w:rsidR="007B5E74" w:rsidRDefault="00E147DC" w:rsidP="00C417A4">
      <w:pPr>
        <w:pStyle w:val="ChapterTitle"/>
      </w:pPr>
      <w:r>
        <w:t>Practice for Lesson 2:</w:t>
      </w:r>
      <w:r>
        <w:br/>
      </w:r>
      <w:r w:rsidR="00980410">
        <w:t>Dev</w:t>
      </w:r>
      <w:r w:rsidR="00454C6E">
        <w:t>O</w:t>
      </w:r>
      <w:r w:rsidR="00980410">
        <w:t xml:space="preserve">ps and Cloud </w:t>
      </w:r>
      <w:r w:rsidR="00980410">
        <w:br/>
      </w:r>
      <w:r w:rsidR="006E0408" w:rsidRPr="006E0408">
        <w:t xml:space="preserve">Exploring Pipelines and Context of Pipeline </w:t>
      </w:r>
      <w:r w:rsidR="00454C6E">
        <w:t>M</w:t>
      </w:r>
      <w:r w:rsidR="006E0408" w:rsidRPr="006E0408">
        <w:t>anagement in OCI</w:t>
      </w:r>
    </w:p>
    <w:p w14:paraId="1E71644A" w14:textId="3CCBB823" w:rsidR="007B5E74" w:rsidRDefault="00C05724" w:rsidP="009D2B4A">
      <w:pPr>
        <w:pStyle w:val="PageTitle"/>
      </w:pPr>
      <w:r>
        <w:lastRenderedPageBreak/>
        <w:t>Practice</w:t>
      </w:r>
      <w:r w:rsidR="0065165E">
        <w:t>s</w:t>
      </w:r>
      <w:r>
        <w:t xml:space="preserve"> for Lesson 2</w:t>
      </w:r>
    </w:p>
    <w:p w14:paraId="7F213612" w14:textId="77777777" w:rsidR="007B5E74" w:rsidRDefault="007B5E74" w:rsidP="007B5E74">
      <w:pPr>
        <w:pStyle w:val="SectionTitle"/>
      </w:pPr>
      <w:r>
        <w:t>Overview</w:t>
      </w:r>
    </w:p>
    <w:p w14:paraId="3824482A" w14:textId="3321914E" w:rsidR="006A3736" w:rsidRPr="00F91640" w:rsidRDefault="00C417A4" w:rsidP="006A3736">
      <w:pPr>
        <w:pStyle w:val="BodyText"/>
        <w:rPr>
          <w:rFonts w:cs="Arial"/>
        </w:rPr>
      </w:pPr>
      <w:r>
        <w:t xml:space="preserve">In </w:t>
      </w:r>
      <w:r w:rsidR="00D0776E">
        <w:t xml:space="preserve">this </w:t>
      </w:r>
      <w:r w:rsidR="006E0408">
        <w:t>Practice</w:t>
      </w:r>
      <w:r>
        <w:t>,</w:t>
      </w:r>
      <w:r w:rsidR="00193ADA">
        <w:t xml:space="preserve"> </w:t>
      </w:r>
      <w:r w:rsidR="003D6E19">
        <w:t>we</w:t>
      </w:r>
      <w:r w:rsidR="00193ADA">
        <w:t xml:space="preserve"> will </w:t>
      </w:r>
      <w:r w:rsidR="003D6E19" w:rsidRPr="003D6E19">
        <w:t>Deploying Siebel Application Using Docker Image on Oracle Cloud Infrastructure</w:t>
      </w:r>
      <w:r w:rsidR="00377F6B">
        <w:rPr>
          <w:rFonts w:cs="Arial"/>
        </w:rPr>
        <w:t>.</w:t>
      </w:r>
    </w:p>
    <w:p w14:paraId="62F1399D" w14:textId="6A1058A3" w:rsidR="00C954AB" w:rsidRDefault="00F51963" w:rsidP="00C954AB">
      <w:pPr>
        <w:pStyle w:val="PageTitle"/>
      </w:pPr>
      <w:r>
        <w:lastRenderedPageBreak/>
        <w:t>Practice</w:t>
      </w:r>
      <w:r w:rsidR="00D66A2A">
        <w:t xml:space="preserve"> </w:t>
      </w:r>
      <w:r>
        <w:t>2</w:t>
      </w:r>
      <w:r w:rsidR="00D66A2A">
        <w:t xml:space="preserve">-1: </w:t>
      </w:r>
      <w:r w:rsidR="00CF4983" w:rsidRPr="003D6E19">
        <w:t>Deploying Siebel Application Using Docker Image on Oracle Cloud Infrastructure</w:t>
      </w:r>
    </w:p>
    <w:p w14:paraId="5B3C2B61" w14:textId="77777777" w:rsidR="00C954AB" w:rsidRDefault="00C954AB" w:rsidP="00C954AB">
      <w:pPr>
        <w:pStyle w:val="SectionTitle"/>
      </w:pPr>
      <w:r w:rsidRPr="00676B3C">
        <w:t>Overview</w:t>
      </w:r>
    </w:p>
    <w:p w14:paraId="2E58FEEF" w14:textId="185B8023" w:rsidR="00C954AB" w:rsidRDefault="00C954AB" w:rsidP="00C954AB">
      <w:pPr>
        <w:pStyle w:val="BodyText"/>
      </w:pPr>
      <w:r>
        <w:t xml:space="preserve">In this </w:t>
      </w:r>
      <w:r w:rsidR="00982EE3">
        <w:t>practice</w:t>
      </w:r>
      <w:r w:rsidR="00D0776E">
        <w:t xml:space="preserve">, </w:t>
      </w:r>
      <w:r>
        <w:t>yo</w:t>
      </w:r>
      <w:r w:rsidR="00D66A2A">
        <w:t>u will</w:t>
      </w:r>
      <w:r w:rsidR="00E22314">
        <w:t xml:space="preserve"> learn to </w:t>
      </w:r>
      <w:r w:rsidR="00A161E2">
        <w:t>c</w:t>
      </w:r>
      <w:r w:rsidR="00CF4983">
        <w:t>reate Siebel Instance and deploy application using Docker Image</w:t>
      </w:r>
      <w:r>
        <w:t>.</w:t>
      </w:r>
    </w:p>
    <w:p w14:paraId="3763752D" w14:textId="77777777" w:rsidR="00E22314" w:rsidRDefault="00E22314" w:rsidP="00E22314">
      <w:pPr>
        <w:pStyle w:val="SectionTitle"/>
      </w:pPr>
      <w:r>
        <w:t>Tasks</w:t>
      </w:r>
    </w:p>
    <w:p w14:paraId="7D9318E2" w14:textId="1A41BDBF" w:rsidR="00E22314" w:rsidRDefault="00E22314" w:rsidP="00E22314">
      <w:pPr>
        <w:pStyle w:val="Task1"/>
        <w:numPr>
          <w:ilvl w:val="0"/>
          <w:numId w:val="47"/>
        </w:numPr>
      </w:pPr>
      <w:r>
        <w:t xml:space="preserve">Login into the </w:t>
      </w:r>
      <w:r w:rsidR="00CF4983">
        <w:t>Oracle Cloud Infrastructure</w:t>
      </w:r>
      <w:r>
        <w:t>.</w:t>
      </w:r>
    </w:p>
    <w:p w14:paraId="0F2E98A1" w14:textId="5049E5DC" w:rsidR="00E22314" w:rsidRDefault="00E22314" w:rsidP="00CF4983">
      <w:pPr>
        <w:pStyle w:val="ListNumber"/>
        <w:numPr>
          <w:ilvl w:val="1"/>
          <w:numId w:val="47"/>
        </w:numPr>
      </w:pPr>
      <w:r>
        <w:t xml:space="preserve">In a Browser, browse the </w:t>
      </w:r>
      <w:r w:rsidR="00A36FB0">
        <w:t>Oracle Cloud Infrastructure</w:t>
      </w:r>
      <w:r>
        <w:t xml:space="preserve"> using the provided link (</w:t>
      </w:r>
      <w:r w:rsidR="00431F74" w:rsidRPr="002B5389">
        <w:t>https://console.us-ashburn-1.oraclecloud.com/</w:t>
      </w:r>
      <w:r>
        <w:t>)</w:t>
      </w:r>
      <w:r w:rsidR="00431F74">
        <w:t xml:space="preserve">, enter the </w:t>
      </w:r>
      <w:r w:rsidR="00431F74" w:rsidRPr="00431F74">
        <w:rPr>
          <w:b/>
        </w:rPr>
        <w:t>Cloud tenant</w:t>
      </w:r>
      <w:r w:rsidR="00431F74">
        <w:t xml:space="preserve"> and click </w:t>
      </w:r>
      <w:r w:rsidR="00431F74" w:rsidRPr="00431F74">
        <w:rPr>
          <w:b/>
        </w:rPr>
        <w:t>Continue</w:t>
      </w:r>
      <w:r w:rsidR="00431F74">
        <w:t>.</w:t>
      </w:r>
    </w:p>
    <w:p w14:paraId="48C77546" w14:textId="7414E24C" w:rsidR="00431F74" w:rsidRDefault="00431F74" w:rsidP="00431F74">
      <w:pPr>
        <w:pStyle w:val="ListNumber"/>
        <w:numPr>
          <w:ilvl w:val="0"/>
          <w:numId w:val="0"/>
        </w:numPr>
        <w:ind w:left="1080"/>
      </w:pPr>
      <w:r>
        <w:rPr>
          <w:noProof/>
          <w:lang w:eastAsia="en-US"/>
        </w:rPr>
        <w:drawing>
          <wp:inline distT="0" distB="0" distL="0" distR="0" wp14:anchorId="41BE00D9" wp14:editId="6C02B123">
            <wp:extent cx="2581550" cy="15716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66" cy="157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21FF" w14:textId="73EA503F" w:rsidR="00E22314" w:rsidRPr="00194433" w:rsidRDefault="00194433" w:rsidP="00E22314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t xml:space="preserve">Enter the given </w:t>
      </w:r>
      <w:r w:rsidR="00E54D07">
        <w:t>username and password</w:t>
      </w:r>
      <w:r>
        <w:t xml:space="preserve"> and click </w:t>
      </w:r>
      <w:r w:rsidRPr="008A0293">
        <w:rPr>
          <w:b/>
        </w:rPr>
        <w:t>Sign</w:t>
      </w:r>
      <w:r w:rsidR="008A0293" w:rsidRPr="008A0293">
        <w:rPr>
          <w:b/>
        </w:rPr>
        <w:t xml:space="preserve"> In</w:t>
      </w:r>
      <w:r>
        <w:t xml:space="preserve"> to login into the Oracle cloud console.</w:t>
      </w:r>
    </w:p>
    <w:p w14:paraId="2F786589" w14:textId="66219C82" w:rsidR="00194433" w:rsidRPr="00194433" w:rsidRDefault="00194433" w:rsidP="00194433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7657B006" wp14:editId="4BAF64DE">
            <wp:extent cx="2581275" cy="15514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86" cy="15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7BA0" w14:textId="77777777" w:rsidR="00194433" w:rsidRPr="00E54D07" w:rsidRDefault="00194433" w:rsidP="00194433">
      <w:pPr>
        <w:pStyle w:val="ListParagraph"/>
        <w:ind w:left="1080"/>
        <w:rPr>
          <w:rFonts w:eastAsia="Times New Roman"/>
        </w:rPr>
      </w:pPr>
    </w:p>
    <w:p w14:paraId="48E94858" w14:textId="1FD15220" w:rsidR="00E54D07" w:rsidRPr="00BB3B58" w:rsidRDefault="00E54D07" w:rsidP="00E54D07">
      <w:pPr>
        <w:pStyle w:val="ListParagraph"/>
        <w:numPr>
          <w:ilvl w:val="0"/>
          <w:numId w:val="47"/>
        </w:numPr>
        <w:rPr>
          <w:rFonts w:eastAsia="Times New Roman"/>
        </w:rPr>
      </w:pPr>
      <w:r>
        <w:t>Create a VCN with Subnet and Add Ingress rules to the VCN.</w:t>
      </w:r>
      <w:r w:rsidR="0044648F">
        <w:t xml:space="preserve"> Adding Ingress rule to the VCN will allow the port to access from the Internet.</w:t>
      </w:r>
    </w:p>
    <w:p w14:paraId="206C950F" w14:textId="1A9BDAD8" w:rsidR="0044648F" w:rsidRDefault="0044648F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>In Oracle Cloud Infrastructure, click</w:t>
      </w:r>
      <w:r w:rsidR="00BB3B58" w:rsidRPr="00BB3B58">
        <w:rPr>
          <w:rFonts w:eastAsia="Times New Roman"/>
        </w:rPr>
        <w:t xml:space="preserve"> the navigation menu. Under Core Infrastructure, go to Networking and click Virtual Cloud Networks</w:t>
      </w:r>
      <w:r>
        <w:rPr>
          <w:rFonts w:eastAsia="Times New Roman"/>
        </w:rPr>
        <w:t>.</w:t>
      </w:r>
    </w:p>
    <w:p w14:paraId="6827618A" w14:textId="6FDE4497" w:rsidR="0044648F" w:rsidRDefault="0044648F" w:rsidP="0044648F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lastRenderedPageBreak/>
        <w:drawing>
          <wp:inline distT="0" distB="0" distL="0" distR="0" wp14:anchorId="4370BE7D" wp14:editId="17B9AEC1">
            <wp:extent cx="2614531" cy="1985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41" cy="198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B097" w14:textId="7D7C6D98" w:rsidR="0044648F" w:rsidRDefault="0044648F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Select Compartment and </w:t>
      </w:r>
      <w:r w:rsidR="00A161E2">
        <w:rPr>
          <w:rFonts w:eastAsia="Times New Roman"/>
        </w:rPr>
        <w:t>c</w:t>
      </w:r>
      <w:r w:rsidRPr="0044648F">
        <w:rPr>
          <w:rFonts w:eastAsia="Times New Roman"/>
        </w:rPr>
        <w:t xml:space="preserve">lick </w:t>
      </w:r>
      <w:r w:rsidRPr="00A161E2">
        <w:rPr>
          <w:rFonts w:eastAsia="Times New Roman"/>
          <w:b/>
        </w:rPr>
        <w:t xml:space="preserve">Create </w:t>
      </w:r>
      <w:r w:rsidR="00DF79EF" w:rsidRPr="00A161E2">
        <w:rPr>
          <w:rFonts w:eastAsia="Times New Roman"/>
          <w:b/>
        </w:rPr>
        <w:t>VCN</w:t>
      </w:r>
      <w:r>
        <w:rPr>
          <w:rFonts w:eastAsia="Times New Roman"/>
        </w:rPr>
        <w:t>.</w:t>
      </w:r>
    </w:p>
    <w:p w14:paraId="6E01CEED" w14:textId="5A5283AD" w:rsidR="00DF79EF" w:rsidRDefault="00DF79EF" w:rsidP="00DF79EF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730356FB" wp14:editId="0D9FAF90">
            <wp:extent cx="3649784" cy="15463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20" cy="15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7690" w14:textId="3DF0280C" w:rsidR="0044648F" w:rsidRDefault="00DF79EF" w:rsidP="00DF79EF">
      <w:pPr>
        <w:pStyle w:val="ListParagraph"/>
        <w:numPr>
          <w:ilvl w:val="1"/>
          <w:numId w:val="47"/>
        </w:numPr>
        <w:rPr>
          <w:rFonts w:eastAsia="Times New Roman"/>
        </w:rPr>
      </w:pPr>
      <w:r w:rsidRPr="00DF79EF">
        <w:rPr>
          <w:rFonts w:eastAsia="Times New Roman"/>
        </w:rPr>
        <w:t>Enter the</w:t>
      </w:r>
      <w:r>
        <w:rPr>
          <w:rFonts w:eastAsia="Times New Roman"/>
        </w:rPr>
        <w:t xml:space="preserve"> </w:t>
      </w:r>
      <w:r w:rsidRPr="00DF79EF">
        <w:rPr>
          <w:rFonts w:eastAsia="Times New Roman"/>
          <w:b/>
        </w:rPr>
        <w:t>Name</w:t>
      </w:r>
      <w:r>
        <w:rPr>
          <w:rFonts w:eastAsia="Times New Roman"/>
          <w:b/>
        </w:rPr>
        <w:t xml:space="preserve"> </w:t>
      </w:r>
      <w:r>
        <w:rPr>
          <w:rFonts w:eastAsia="Times New Roman"/>
        </w:rPr>
        <w:t>as SiebelIP2020-VCN</w:t>
      </w:r>
      <w:r w:rsidRPr="00DF79EF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 w:rsidR="00A161E2">
        <w:rPr>
          <w:rFonts w:eastAsia="Times New Roman"/>
        </w:rPr>
        <w:t>s</w:t>
      </w:r>
      <w:r>
        <w:rPr>
          <w:rFonts w:eastAsia="Times New Roman"/>
        </w:rPr>
        <w:t xml:space="preserve">elect the </w:t>
      </w:r>
      <w:r w:rsidRPr="00DF79EF">
        <w:rPr>
          <w:b/>
        </w:rPr>
        <w:t>Compartment</w:t>
      </w:r>
      <w:r>
        <w:rPr>
          <w:rFonts w:eastAsia="Times New Roman"/>
        </w:rPr>
        <w:t xml:space="preserve">, </w:t>
      </w:r>
      <w:r w:rsidR="00A161E2">
        <w:rPr>
          <w:rFonts w:eastAsia="Times New Roman"/>
        </w:rPr>
        <w:t>e</w:t>
      </w:r>
      <w:r>
        <w:rPr>
          <w:rFonts w:eastAsia="Times New Roman"/>
        </w:rPr>
        <w:t xml:space="preserve">nter the </w:t>
      </w:r>
      <w:r w:rsidRPr="00DF79EF">
        <w:rPr>
          <w:rFonts w:eastAsia="Times New Roman"/>
        </w:rPr>
        <w:t>CIDR Blocks</w:t>
      </w:r>
      <w:r>
        <w:rPr>
          <w:rFonts w:eastAsia="Times New Roman"/>
        </w:rPr>
        <w:t xml:space="preserve"> as </w:t>
      </w:r>
      <w:r w:rsidRPr="00DF79EF">
        <w:rPr>
          <w:rFonts w:eastAsia="Times New Roman"/>
          <w:b/>
        </w:rPr>
        <w:t>10.0.0.0/24</w:t>
      </w:r>
      <w:r>
        <w:rPr>
          <w:rFonts w:eastAsia="Times New Roman"/>
        </w:rPr>
        <w:t xml:space="preserve"> and </w:t>
      </w:r>
      <w:r w:rsidR="00A161E2">
        <w:rPr>
          <w:rFonts w:eastAsia="Times New Roman"/>
        </w:rPr>
        <w:t>c</w:t>
      </w:r>
      <w:r w:rsidRPr="00DF79EF">
        <w:rPr>
          <w:rFonts w:eastAsia="Times New Roman"/>
        </w:rPr>
        <w:t xml:space="preserve">lick </w:t>
      </w:r>
      <w:r w:rsidRPr="00DF79EF">
        <w:rPr>
          <w:rFonts w:eastAsia="Times New Roman"/>
          <w:b/>
        </w:rPr>
        <w:t>Create VCN</w:t>
      </w:r>
      <w:r>
        <w:rPr>
          <w:rFonts w:eastAsia="Times New Roman"/>
        </w:rPr>
        <w:t>.</w:t>
      </w:r>
    </w:p>
    <w:p w14:paraId="5F2195C3" w14:textId="2E9DA73A" w:rsidR="00DF79EF" w:rsidRDefault="00DF79EF" w:rsidP="00DF79EF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0AC6B68E" wp14:editId="5FCE85FF">
            <wp:extent cx="3626883" cy="239932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277" cy="24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78E3" w14:textId="3E7BD97E" w:rsidR="0044648F" w:rsidRDefault="00DF79EF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VCN is </w:t>
      </w:r>
      <w:r w:rsidR="00FA17EC">
        <w:rPr>
          <w:rFonts w:eastAsia="Times New Roman"/>
        </w:rPr>
        <w:t>c</w:t>
      </w:r>
      <w:r>
        <w:rPr>
          <w:rFonts w:eastAsia="Times New Roman"/>
        </w:rPr>
        <w:t>reated within the Compartment.</w:t>
      </w:r>
    </w:p>
    <w:p w14:paraId="37F2D3C4" w14:textId="6302A8CD" w:rsidR="00DF79EF" w:rsidRDefault="00DF79EF" w:rsidP="00DF79EF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50C86907" wp14:editId="04CD2016">
            <wp:extent cx="3626338" cy="1517371"/>
            <wp:effectExtent l="19050" t="19050" r="12700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72" cy="1521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FFB36" w14:textId="09C69D8C" w:rsidR="0044648F" w:rsidRDefault="00DF79EF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lastRenderedPageBreak/>
        <w:t xml:space="preserve">Now, </w:t>
      </w:r>
      <w:r w:rsidR="00FA17EC">
        <w:rPr>
          <w:rFonts w:eastAsia="Times New Roman"/>
        </w:rPr>
        <w:t>c</w:t>
      </w:r>
      <w:r>
        <w:rPr>
          <w:rFonts w:eastAsia="Times New Roman"/>
        </w:rPr>
        <w:t xml:space="preserve">reate Public subnet within the VCN. Click </w:t>
      </w:r>
      <w:r w:rsidRPr="00FA17EC">
        <w:rPr>
          <w:rFonts w:eastAsia="Times New Roman"/>
          <w:b/>
        </w:rPr>
        <w:t>Create Subnet</w:t>
      </w:r>
      <w:r>
        <w:rPr>
          <w:rFonts w:eastAsia="Times New Roman"/>
        </w:rPr>
        <w:t xml:space="preserve"> to </w:t>
      </w:r>
      <w:r w:rsidR="00FA17EC">
        <w:rPr>
          <w:rFonts w:eastAsia="Times New Roman"/>
        </w:rPr>
        <w:t>c</w:t>
      </w:r>
      <w:r w:rsidRPr="00FA17EC">
        <w:rPr>
          <w:rFonts w:eastAsia="Times New Roman"/>
        </w:rPr>
        <w:t>reate Subnet</w:t>
      </w:r>
      <w:r w:rsidR="001A02A2">
        <w:rPr>
          <w:rFonts w:eastAsia="Times New Roman"/>
          <w:b/>
        </w:rPr>
        <w:t xml:space="preserve"> </w:t>
      </w:r>
      <w:r w:rsidR="001A02A2">
        <w:rPr>
          <w:rFonts w:eastAsia="Times New Roman"/>
        </w:rPr>
        <w:t>in the VCN page</w:t>
      </w:r>
      <w:r>
        <w:rPr>
          <w:rFonts w:eastAsia="Times New Roman"/>
        </w:rPr>
        <w:t>.</w:t>
      </w:r>
    </w:p>
    <w:p w14:paraId="1B52D073" w14:textId="467CE6F6" w:rsidR="00DF79EF" w:rsidRDefault="00DF79EF" w:rsidP="00DF79EF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4EE8958E" wp14:editId="2F2EF748">
            <wp:extent cx="4173415" cy="1412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53" cy="142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C8D8" w14:textId="2396AE45" w:rsidR="0044648F" w:rsidRDefault="001A02A2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Enter the Name as </w:t>
      </w:r>
      <w:r w:rsidRPr="001A02A2">
        <w:rPr>
          <w:rFonts w:eastAsia="Times New Roman"/>
          <w:b/>
        </w:rPr>
        <w:t>subnet-1</w:t>
      </w:r>
      <w:r>
        <w:rPr>
          <w:rFonts w:eastAsia="Times New Roman"/>
        </w:rPr>
        <w:t>,</w:t>
      </w:r>
      <w:r w:rsidR="00FA17EC">
        <w:rPr>
          <w:rFonts w:eastAsia="Times New Roman"/>
        </w:rPr>
        <w:t xml:space="preserve"> </w:t>
      </w:r>
      <w:r>
        <w:rPr>
          <w:rFonts w:eastAsia="Times New Roman"/>
        </w:rPr>
        <w:t xml:space="preserve">select </w:t>
      </w:r>
      <w:r w:rsidRPr="001A02A2">
        <w:rPr>
          <w:rFonts w:eastAsia="Times New Roman"/>
          <w:b/>
        </w:rPr>
        <w:t>Compartment</w:t>
      </w:r>
      <w:r>
        <w:rPr>
          <w:rFonts w:eastAsia="Times New Roman"/>
        </w:rPr>
        <w:t xml:space="preserve">, select subnet type as </w:t>
      </w:r>
      <w:r w:rsidRPr="001A02A2">
        <w:rPr>
          <w:rFonts w:eastAsia="Times New Roman"/>
          <w:b/>
        </w:rPr>
        <w:t>Regional</w:t>
      </w:r>
      <w:r>
        <w:rPr>
          <w:rFonts w:eastAsia="Times New Roman"/>
        </w:rPr>
        <w:t xml:space="preserve"> and enter the CIDR block as </w:t>
      </w:r>
      <w:r w:rsidRPr="001A02A2">
        <w:rPr>
          <w:rFonts w:eastAsia="Times New Roman"/>
          <w:b/>
        </w:rPr>
        <w:t>10.0.0.0/24</w:t>
      </w:r>
      <w:r w:rsidR="0044648F">
        <w:rPr>
          <w:rFonts w:eastAsia="Times New Roman"/>
        </w:rPr>
        <w:br/>
      </w:r>
      <w:r>
        <w:rPr>
          <w:rFonts w:eastAsia="Times New Roman"/>
          <w:noProof/>
          <w:lang w:eastAsia="en-US"/>
        </w:rPr>
        <w:drawing>
          <wp:inline distT="0" distB="0" distL="0" distR="0" wp14:anchorId="4C8FE008" wp14:editId="5C1B98AD">
            <wp:extent cx="2394857" cy="1805354"/>
            <wp:effectExtent l="0" t="0" r="571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348" cy="181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ACF6" w14:textId="45540E00" w:rsidR="0044648F" w:rsidRDefault="001A02A2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Select the Route Table as </w:t>
      </w:r>
      <w:r w:rsidRPr="001A02A2">
        <w:rPr>
          <w:rFonts w:eastAsia="Times New Roman"/>
          <w:b/>
        </w:rPr>
        <w:t>Default</w:t>
      </w:r>
      <w:r>
        <w:rPr>
          <w:rFonts w:eastAsia="Times New Roman"/>
        </w:rPr>
        <w:t xml:space="preserve"> and Subnet Access as </w:t>
      </w:r>
      <w:r w:rsidRPr="001A02A2">
        <w:rPr>
          <w:rFonts w:eastAsia="Times New Roman"/>
          <w:b/>
        </w:rPr>
        <w:t>Public Subnet</w:t>
      </w:r>
      <w:r>
        <w:rPr>
          <w:rFonts w:eastAsia="Times New Roman"/>
          <w:b/>
        </w:rPr>
        <w:t>.</w:t>
      </w:r>
    </w:p>
    <w:p w14:paraId="2E5BC020" w14:textId="717F0A7D" w:rsidR="001A02A2" w:rsidRDefault="001A02A2" w:rsidP="001A02A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5B398571" wp14:editId="47C37837">
            <wp:extent cx="3126154" cy="184280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574" cy="184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984B" w14:textId="6466F0A0" w:rsidR="0044648F" w:rsidRDefault="001A02A2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Select the DHCP as </w:t>
      </w:r>
      <w:r w:rsidRPr="001A02A2">
        <w:rPr>
          <w:rFonts w:eastAsia="Times New Roman"/>
          <w:b/>
        </w:rPr>
        <w:t>Default</w:t>
      </w:r>
      <w:r>
        <w:rPr>
          <w:rFonts w:eastAsia="Times New Roman"/>
        </w:rPr>
        <w:t xml:space="preserve"> and Security Table as </w:t>
      </w:r>
      <w:r w:rsidRPr="001A02A2">
        <w:rPr>
          <w:rFonts w:eastAsia="Times New Roman"/>
          <w:b/>
        </w:rPr>
        <w:t>Default</w:t>
      </w:r>
      <w:r>
        <w:rPr>
          <w:rFonts w:eastAsia="Times New Roman"/>
        </w:rPr>
        <w:t xml:space="preserve"> and </w:t>
      </w:r>
      <w:r w:rsidR="00FA17EC">
        <w:rPr>
          <w:rFonts w:eastAsia="Times New Roman"/>
        </w:rPr>
        <w:t>c</w:t>
      </w:r>
      <w:r>
        <w:rPr>
          <w:rFonts w:eastAsia="Times New Roman"/>
        </w:rPr>
        <w:t xml:space="preserve">lick </w:t>
      </w:r>
      <w:r w:rsidRPr="001A02A2">
        <w:rPr>
          <w:rFonts w:eastAsia="Times New Roman"/>
          <w:b/>
        </w:rPr>
        <w:t>Create Subnet</w:t>
      </w:r>
      <w:r>
        <w:rPr>
          <w:rFonts w:eastAsia="Times New Roman"/>
        </w:rPr>
        <w:t xml:space="preserve"> to create subnet.</w:t>
      </w:r>
    </w:p>
    <w:p w14:paraId="4B503E5D" w14:textId="6797934F" w:rsidR="001A02A2" w:rsidRDefault="001A02A2" w:rsidP="001A02A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lastRenderedPageBreak/>
        <w:drawing>
          <wp:inline distT="0" distB="0" distL="0" distR="0" wp14:anchorId="37777A62" wp14:editId="5058B01A">
            <wp:extent cx="3001444" cy="22352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947" cy="22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600C" w14:textId="55DDCA42" w:rsidR="0044648F" w:rsidRDefault="001A02A2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Now, </w:t>
      </w:r>
      <w:r w:rsidR="00FA17EC">
        <w:rPr>
          <w:rFonts w:eastAsia="Times New Roman"/>
        </w:rPr>
        <w:t>s</w:t>
      </w:r>
      <w:r>
        <w:rPr>
          <w:rFonts w:eastAsia="Times New Roman"/>
        </w:rPr>
        <w:t xml:space="preserve">elect </w:t>
      </w:r>
      <w:r w:rsidRPr="001A02A2">
        <w:rPr>
          <w:rFonts w:eastAsia="Times New Roman"/>
          <w:b/>
        </w:rPr>
        <w:t>Internet gateway</w:t>
      </w:r>
      <w:r>
        <w:rPr>
          <w:rFonts w:eastAsia="Times New Roman"/>
        </w:rPr>
        <w:t xml:space="preserve"> from Resources and click </w:t>
      </w:r>
      <w:r w:rsidRPr="00304FCC">
        <w:rPr>
          <w:rFonts w:eastAsia="Times New Roman"/>
          <w:b/>
        </w:rPr>
        <w:t>Create Internet Gateway</w:t>
      </w:r>
      <w:r>
        <w:rPr>
          <w:rFonts w:eastAsia="Times New Roman"/>
        </w:rPr>
        <w:t>.</w:t>
      </w:r>
    </w:p>
    <w:p w14:paraId="665CFB0E" w14:textId="1A0AD16F" w:rsidR="001A02A2" w:rsidRDefault="001A02A2" w:rsidP="001A02A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4AADDE95" wp14:editId="5684C27C">
            <wp:extent cx="3325090" cy="112541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41" cy="112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6C07" w14:textId="74980C5F" w:rsidR="0044648F" w:rsidRDefault="00945AFF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Enter the name for Internet gateway as </w:t>
      </w:r>
      <w:r w:rsidRPr="000D2884">
        <w:rPr>
          <w:rFonts w:eastAsia="Times New Roman"/>
          <w:b/>
        </w:rPr>
        <w:t>IGW</w:t>
      </w:r>
      <w:r>
        <w:rPr>
          <w:rFonts w:eastAsia="Times New Roman"/>
        </w:rPr>
        <w:t xml:space="preserve"> and click </w:t>
      </w:r>
      <w:r w:rsidRPr="00945AFF">
        <w:rPr>
          <w:rFonts w:eastAsia="Times New Roman"/>
          <w:b/>
        </w:rPr>
        <w:t>Create Internet Gateway</w:t>
      </w:r>
      <w:r>
        <w:rPr>
          <w:rFonts w:eastAsia="Times New Roman"/>
        </w:rPr>
        <w:t>.</w:t>
      </w:r>
    </w:p>
    <w:p w14:paraId="7C96C72B" w14:textId="34CB7F9E" w:rsidR="00945AFF" w:rsidRDefault="00945AFF" w:rsidP="00945AFF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39412DE4" wp14:editId="3B38C9F1">
            <wp:extent cx="2213863" cy="19694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174" cy="197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8A15" w14:textId="53460D5E" w:rsidR="00945AFF" w:rsidRDefault="00AC64B7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Select </w:t>
      </w:r>
      <w:r w:rsidRPr="00AC64B7">
        <w:rPr>
          <w:rFonts w:eastAsia="Times New Roman"/>
          <w:b/>
        </w:rPr>
        <w:t xml:space="preserve">Route </w:t>
      </w:r>
      <w:r>
        <w:rPr>
          <w:rFonts w:eastAsia="Times New Roman"/>
          <w:b/>
        </w:rPr>
        <w:t>T</w:t>
      </w:r>
      <w:r w:rsidRPr="00AC64B7">
        <w:rPr>
          <w:rFonts w:eastAsia="Times New Roman"/>
          <w:b/>
        </w:rPr>
        <w:t>able</w:t>
      </w:r>
      <w:r>
        <w:rPr>
          <w:rFonts w:eastAsia="Times New Roman"/>
        </w:rPr>
        <w:t xml:space="preserve"> from Resources and </w:t>
      </w:r>
      <w:r w:rsidR="00FA17EC">
        <w:rPr>
          <w:rFonts w:eastAsia="Times New Roman"/>
        </w:rPr>
        <w:t>c</w:t>
      </w:r>
      <w:r>
        <w:rPr>
          <w:rFonts w:eastAsia="Times New Roman"/>
        </w:rPr>
        <w:t xml:space="preserve">lick the </w:t>
      </w:r>
      <w:r w:rsidRPr="00AC64B7">
        <w:rPr>
          <w:rFonts w:eastAsia="Times New Roman"/>
          <w:b/>
        </w:rPr>
        <w:t>Default Route Table</w:t>
      </w:r>
      <w:r>
        <w:rPr>
          <w:rFonts w:eastAsia="Times New Roman"/>
        </w:rPr>
        <w:t>.</w:t>
      </w:r>
    </w:p>
    <w:p w14:paraId="0D351396" w14:textId="5893D4A0" w:rsidR="000D2884" w:rsidRDefault="000D2884" w:rsidP="000D2884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197F61D0" wp14:editId="5901FFA2">
            <wp:extent cx="4275015" cy="11699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53" cy="117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5F8F" w14:textId="3F84C9CA" w:rsidR="00945AFF" w:rsidRDefault="00AC64B7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In Route table page, </w:t>
      </w:r>
      <w:r w:rsidR="00FA17EC">
        <w:rPr>
          <w:rFonts w:eastAsia="Times New Roman"/>
        </w:rPr>
        <w:t>c</w:t>
      </w:r>
      <w:r>
        <w:rPr>
          <w:rFonts w:eastAsia="Times New Roman"/>
        </w:rPr>
        <w:t xml:space="preserve">lick </w:t>
      </w:r>
      <w:r w:rsidRPr="00AC64B7">
        <w:rPr>
          <w:rFonts w:eastAsia="Times New Roman"/>
          <w:b/>
        </w:rPr>
        <w:t>Add Route Rules</w:t>
      </w:r>
      <w:r>
        <w:rPr>
          <w:rFonts w:eastAsia="Times New Roman"/>
        </w:rPr>
        <w:t xml:space="preserve"> to add the Routes.</w:t>
      </w:r>
    </w:p>
    <w:p w14:paraId="6BBD10BF" w14:textId="482205EA" w:rsidR="000D2884" w:rsidRDefault="00AC64B7" w:rsidP="000D2884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6BFF7ADB" wp14:editId="1FE7B16E">
            <wp:extent cx="4346281" cy="108633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780" cy="109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CA11" w14:textId="0239321B" w:rsidR="00945AFF" w:rsidRDefault="00B15170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lastRenderedPageBreak/>
        <w:t xml:space="preserve">In Add Route Rules dialog box, select target type as </w:t>
      </w:r>
      <w:r w:rsidRPr="00B15170">
        <w:rPr>
          <w:rFonts w:eastAsia="Times New Roman"/>
          <w:b/>
        </w:rPr>
        <w:t>Internet Gateway</w:t>
      </w:r>
      <w:r>
        <w:rPr>
          <w:rFonts w:eastAsia="Times New Roman"/>
        </w:rPr>
        <w:t xml:space="preserve">, </w:t>
      </w:r>
      <w:r w:rsidR="00FA17EC">
        <w:rPr>
          <w:rFonts w:eastAsia="Times New Roman"/>
        </w:rPr>
        <w:t>D</w:t>
      </w:r>
      <w:r>
        <w:rPr>
          <w:rFonts w:eastAsia="Times New Roman"/>
        </w:rPr>
        <w:t xml:space="preserve">estination CIDR Block as </w:t>
      </w:r>
      <w:r w:rsidRPr="00B15170">
        <w:rPr>
          <w:rFonts w:eastAsia="Times New Roman"/>
          <w:b/>
        </w:rPr>
        <w:t>0.0.0.0/0</w:t>
      </w:r>
      <w:r>
        <w:rPr>
          <w:rFonts w:eastAsia="Times New Roman"/>
        </w:rPr>
        <w:t xml:space="preserve"> and Select the Internet Gateway as </w:t>
      </w:r>
      <w:r w:rsidRPr="00B15170">
        <w:rPr>
          <w:rFonts w:eastAsia="Times New Roman"/>
          <w:b/>
        </w:rPr>
        <w:t>IGW</w:t>
      </w:r>
      <w:r>
        <w:rPr>
          <w:rFonts w:eastAsia="Times New Roman"/>
        </w:rPr>
        <w:t xml:space="preserve"> created in previous step</w:t>
      </w:r>
      <w:r w:rsidR="00FA17EC">
        <w:rPr>
          <w:rFonts w:eastAsia="Times New Roman"/>
        </w:rPr>
        <w:t xml:space="preserve">. Click </w:t>
      </w:r>
      <w:r w:rsidR="00FA17EC" w:rsidRPr="00993DA2">
        <w:rPr>
          <w:rFonts w:eastAsia="Times New Roman"/>
          <w:b/>
        </w:rPr>
        <w:t>Add Route Rules</w:t>
      </w:r>
      <w:r w:rsidR="00FA17EC">
        <w:rPr>
          <w:rFonts w:eastAsia="Times New Roman"/>
        </w:rPr>
        <w:t>.</w:t>
      </w:r>
    </w:p>
    <w:p w14:paraId="76F54772" w14:textId="5AED971B" w:rsidR="00AC64B7" w:rsidRDefault="00AC64B7" w:rsidP="00AC64B7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499D9D75" wp14:editId="2D269650">
            <wp:extent cx="2125784" cy="2850483"/>
            <wp:effectExtent l="0" t="0" r="825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265" cy="28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47A4" w14:textId="3239F421" w:rsidR="00945AFF" w:rsidRDefault="00130413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Navigate back to VCN, </w:t>
      </w:r>
      <w:r w:rsidR="00FA17EC">
        <w:rPr>
          <w:rFonts w:eastAsia="Times New Roman"/>
        </w:rPr>
        <w:t>s</w:t>
      </w:r>
      <w:r>
        <w:rPr>
          <w:rFonts w:eastAsia="Times New Roman"/>
        </w:rPr>
        <w:t xml:space="preserve">elect Security Lists from Resources and Select the </w:t>
      </w:r>
      <w:r w:rsidRPr="00130413">
        <w:rPr>
          <w:rFonts w:eastAsia="Times New Roman"/>
          <w:b/>
        </w:rPr>
        <w:t>Default Security List</w:t>
      </w:r>
      <w:r>
        <w:rPr>
          <w:rFonts w:eastAsia="Times New Roman"/>
        </w:rPr>
        <w:t>.</w:t>
      </w:r>
    </w:p>
    <w:p w14:paraId="24321FC1" w14:textId="0B5B23C1" w:rsidR="00130413" w:rsidRDefault="00130413" w:rsidP="00130413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52E1D3D5" wp14:editId="05489A5C">
            <wp:extent cx="3365708" cy="1062893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36" cy="107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AF65" w14:textId="74575620" w:rsidR="00945AFF" w:rsidRDefault="00130413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Click </w:t>
      </w:r>
      <w:r w:rsidRPr="00130413">
        <w:rPr>
          <w:rFonts w:eastAsia="Times New Roman"/>
          <w:b/>
        </w:rPr>
        <w:t>Add Ingress Rule</w:t>
      </w:r>
      <w:r>
        <w:rPr>
          <w:rFonts w:eastAsia="Times New Roman"/>
        </w:rPr>
        <w:t xml:space="preserve"> in Security List page</w:t>
      </w:r>
      <w:r w:rsidR="00FA17EC">
        <w:rPr>
          <w:rFonts w:eastAsia="Times New Roman"/>
        </w:rPr>
        <w:t>,</w:t>
      </w:r>
      <w:r w:rsidR="00824DE3">
        <w:rPr>
          <w:rFonts w:eastAsia="Times New Roman"/>
        </w:rPr>
        <w:t xml:space="preserve"> allow incoming traffic on selected ports</w:t>
      </w:r>
      <w:r>
        <w:rPr>
          <w:rFonts w:eastAsia="Times New Roman"/>
        </w:rPr>
        <w:t>.</w:t>
      </w:r>
    </w:p>
    <w:p w14:paraId="6939673B" w14:textId="3D65564E" w:rsidR="00130413" w:rsidRDefault="00130413" w:rsidP="00130413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3DB0A50B" wp14:editId="4C0E43A3">
            <wp:extent cx="2532184" cy="1125279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747" cy="113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5664" w14:textId="302B83C5" w:rsidR="00130413" w:rsidRDefault="00130413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In </w:t>
      </w:r>
      <w:r w:rsidR="00824DE3">
        <w:rPr>
          <w:rFonts w:eastAsia="Times New Roman"/>
        </w:rPr>
        <w:t xml:space="preserve">Add Ingres dialog box, enter the source CIDR as 0.0.0.0/0 and Destination Port Range as 4430. Then Click </w:t>
      </w:r>
      <w:r w:rsidR="00824DE3" w:rsidRPr="00824DE3">
        <w:rPr>
          <w:rFonts w:eastAsia="Times New Roman"/>
          <w:b/>
        </w:rPr>
        <w:t>+Add Ingress Rule</w:t>
      </w:r>
      <w:r w:rsidR="00824DE3">
        <w:rPr>
          <w:rFonts w:eastAsia="Times New Roman"/>
        </w:rPr>
        <w:t xml:space="preserve"> to add another Rule.</w:t>
      </w:r>
    </w:p>
    <w:p w14:paraId="644231AC" w14:textId="496FAB05" w:rsidR="00130413" w:rsidRDefault="00130413" w:rsidP="00130413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335596E9" wp14:editId="4ED243C1">
            <wp:extent cx="2282092" cy="1818563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204" cy="182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4537" w14:textId="0EDEFDE8" w:rsidR="00130413" w:rsidRDefault="00824DE3" w:rsidP="0044648F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lastRenderedPageBreak/>
        <w:t>Enter the source CIDR as 0.0.0.0/0 and Destination Port Range as 8</w:t>
      </w:r>
      <w:r w:rsidR="00306B10">
        <w:rPr>
          <w:rFonts w:eastAsia="Times New Roman"/>
        </w:rPr>
        <w:t>443</w:t>
      </w:r>
      <w:r>
        <w:rPr>
          <w:rFonts w:eastAsia="Times New Roman"/>
        </w:rPr>
        <w:t xml:space="preserve">. Then </w:t>
      </w:r>
      <w:r w:rsidR="00FA17EC">
        <w:rPr>
          <w:rFonts w:eastAsia="Times New Roman"/>
        </w:rPr>
        <w:t>c</w:t>
      </w:r>
      <w:r>
        <w:rPr>
          <w:rFonts w:eastAsia="Times New Roman"/>
        </w:rPr>
        <w:t xml:space="preserve">lick </w:t>
      </w:r>
      <w:r w:rsidRPr="00FA17EC">
        <w:rPr>
          <w:rFonts w:eastAsia="Times New Roman"/>
          <w:b/>
        </w:rPr>
        <w:t>Add Ingress</w:t>
      </w:r>
      <w:r>
        <w:rPr>
          <w:rFonts w:eastAsia="Times New Roman"/>
        </w:rPr>
        <w:t xml:space="preserve"> to add ingress rules to the VCN.</w:t>
      </w:r>
    </w:p>
    <w:p w14:paraId="1EBA68AA" w14:textId="2B019025" w:rsidR="00824DE3" w:rsidRDefault="00824DE3" w:rsidP="00824DE3">
      <w:pPr>
        <w:pStyle w:val="ListParagraph"/>
        <w:ind w:left="1080"/>
        <w:rPr>
          <w:rFonts w:eastAsia="Times New Roman"/>
        </w:rPr>
      </w:pPr>
    </w:p>
    <w:p w14:paraId="508C5477" w14:textId="510689C4" w:rsidR="00E54D07" w:rsidRPr="009B391E" w:rsidRDefault="00E54D07" w:rsidP="00E54D07">
      <w:pPr>
        <w:pStyle w:val="ListParagraph"/>
        <w:numPr>
          <w:ilvl w:val="0"/>
          <w:numId w:val="47"/>
        </w:numPr>
        <w:rPr>
          <w:rFonts w:eastAsia="Times New Roman"/>
        </w:rPr>
      </w:pPr>
      <w:r>
        <w:t>Create the Siebel Instance from oracle Market P</w:t>
      </w:r>
      <w:r w:rsidR="0013295A">
        <w:t>lace.</w:t>
      </w:r>
    </w:p>
    <w:p w14:paraId="02E01400" w14:textId="10FE9FE9" w:rsidR="009B391E" w:rsidRDefault="009B391E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 w:rsidRPr="009B391E">
        <w:rPr>
          <w:rFonts w:eastAsia="Times New Roman"/>
        </w:rPr>
        <w:t>Navigate to Oracle C</w:t>
      </w:r>
      <w:r>
        <w:rPr>
          <w:rFonts w:eastAsia="Times New Roman"/>
        </w:rPr>
        <w:t xml:space="preserve">loud Infrastructure </w:t>
      </w:r>
      <w:r w:rsidRPr="009B391E">
        <w:rPr>
          <w:rFonts w:eastAsia="Times New Roman"/>
          <w:b/>
        </w:rPr>
        <w:t>Marketplace</w:t>
      </w:r>
      <w:r>
        <w:rPr>
          <w:rFonts w:eastAsia="Times New Roman"/>
        </w:rPr>
        <w:t xml:space="preserve"> and Click </w:t>
      </w:r>
      <w:r w:rsidRPr="009B391E">
        <w:rPr>
          <w:rFonts w:eastAsia="Times New Roman"/>
          <w:b/>
        </w:rPr>
        <w:t>Application</w:t>
      </w:r>
      <w:r>
        <w:rPr>
          <w:rFonts w:eastAsia="Times New Roman"/>
        </w:rPr>
        <w:t>.</w:t>
      </w:r>
    </w:p>
    <w:p w14:paraId="7D5CE9A2" w14:textId="1817F720" w:rsidR="009B391E" w:rsidRDefault="009B391E" w:rsidP="009B391E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2EFEB737" wp14:editId="5412BD6F">
            <wp:extent cx="2332988" cy="1672492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52" cy="167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2345" w14:textId="1F1C1B43" w:rsidR="009B391E" w:rsidRDefault="005A320C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Search for </w:t>
      </w:r>
      <w:r w:rsidRPr="00667002">
        <w:rPr>
          <w:rFonts w:eastAsia="Times New Roman"/>
          <w:b/>
        </w:rPr>
        <w:t>Siebel</w:t>
      </w:r>
      <w:r>
        <w:rPr>
          <w:rFonts w:eastAsia="Times New Roman"/>
        </w:rPr>
        <w:t xml:space="preserve"> and select </w:t>
      </w:r>
      <w:r w:rsidR="00667002" w:rsidRPr="00667002">
        <w:rPr>
          <w:rFonts w:eastAsia="Times New Roman"/>
          <w:b/>
        </w:rPr>
        <w:t>Siebel CRM 20.x</w:t>
      </w:r>
      <w:r w:rsidR="00667002">
        <w:rPr>
          <w:rFonts w:eastAsia="Times New Roman"/>
          <w:b/>
        </w:rPr>
        <w:t xml:space="preserve"> Install Container with sample database</w:t>
      </w:r>
      <w:r w:rsidR="00667002">
        <w:rPr>
          <w:rFonts w:eastAsia="Times New Roman"/>
        </w:rPr>
        <w:t>.</w:t>
      </w:r>
    </w:p>
    <w:p w14:paraId="67DCEF18" w14:textId="5140618F" w:rsidR="005A320C" w:rsidRDefault="005A320C" w:rsidP="005A320C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65E5EAE6" wp14:editId="117F3D43">
            <wp:extent cx="3360615" cy="17952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12" cy="179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1737" w14:textId="42B3D440" w:rsidR="009B391E" w:rsidRDefault="007D2180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In Siebel Application Page, </w:t>
      </w:r>
      <w:r w:rsidR="00FA17EC">
        <w:rPr>
          <w:rFonts w:eastAsia="Times New Roman"/>
        </w:rPr>
        <w:t>c</w:t>
      </w:r>
      <w:r>
        <w:rPr>
          <w:rFonts w:eastAsia="Times New Roman"/>
        </w:rPr>
        <w:t xml:space="preserve">heck the box to </w:t>
      </w:r>
      <w:r w:rsidR="00FA17EC">
        <w:rPr>
          <w:rFonts w:eastAsia="Times New Roman"/>
        </w:rPr>
        <w:t>a</w:t>
      </w:r>
      <w:r>
        <w:rPr>
          <w:rFonts w:eastAsia="Times New Roman"/>
        </w:rPr>
        <w:t xml:space="preserve">ccept the Terms and </w:t>
      </w:r>
      <w:r w:rsidR="00FA17EC">
        <w:rPr>
          <w:rFonts w:eastAsia="Times New Roman"/>
        </w:rPr>
        <w:t>c</w:t>
      </w:r>
      <w:r>
        <w:rPr>
          <w:rFonts w:eastAsia="Times New Roman"/>
        </w:rPr>
        <w:t xml:space="preserve">lick </w:t>
      </w:r>
      <w:r w:rsidRPr="007D2180">
        <w:rPr>
          <w:rFonts w:eastAsia="Times New Roman"/>
          <w:b/>
        </w:rPr>
        <w:t>Launch Instance</w:t>
      </w:r>
      <w:r>
        <w:rPr>
          <w:rFonts w:eastAsia="Times New Roman"/>
        </w:rPr>
        <w:t>.</w:t>
      </w:r>
    </w:p>
    <w:p w14:paraId="62065D64" w14:textId="6CA4D874" w:rsidR="007D2180" w:rsidRDefault="007D2180" w:rsidP="007D2180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2DC8147F" wp14:editId="654BE733">
            <wp:extent cx="3790461" cy="1501353"/>
            <wp:effectExtent l="0" t="0" r="63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81" cy="150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E731" w14:textId="32F00B32" w:rsidR="009B391E" w:rsidRDefault="007D2180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In Create Compute Instance page, enter name as </w:t>
      </w:r>
      <w:proofErr w:type="spellStart"/>
      <w:r w:rsidRPr="007D2180">
        <w:rPr>
          <w:rFonts w:eastAsia="Times New Roman"/>
          <w:b/>
        </w:rPr>
        <w:t>Siebel_instance</w:t>
      </w:r>
      <w:proofErr w:type="spellEnd"/>
      <w:r>
        <w:rPr>
          <w:rFonts w:eastAsia="Times New Roman"/>
        </w:rPr>
        <w:t xml:space="preserve"> and Availability domain as </w:t>
      </w:r>
      <w:r w:rsidRPr="007D2180">
        <w:rPr>
          <w:rFonts w:eastAsia="Times New Roman"/>
          <w:b/>
        </w:rPr>
        <w:t>AD-1</w:t>
      </w:r>
      <w:r>
        <w:rPr>
          <w:rFonts w:eastAsia="Times New Roman"/>
          <w:b/>
        </w:rPr>
        <w:t xml:space="preserve"> </w:t>
      </w:r>
    </w:p>
    <w:p w14:paraId="3BDC5E9B" w14:textId="36DB4E9D" w:rsidR="007D2180" w:rsidRDefault="007D2180" w:rsidP="007D2180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lastRenderedPageBreak/>
        <w:drawing>
          <wp:inline distT="0" distB="0" distL="0" distR="0" wp14:anchorId="10A1E57A" wp14:editId="404711D5">
            <wp:extent cx="3063631" cy="1947113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446" cy="195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7388" w14:textId="66F4F6B0" w:rsidR="009B391E" w:rsidRDefault="00C47DF8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Click </w:t>
      </w:r>
      <w:r w:rsidRPr="00FF41B5">
        <w:rPr>
          <w:rFonts w:eastAsia="Times New Roman"/>
          <w:b/>
        </w:rPr>
        <w:t>Change Shape</w:t>
      </w:r>
      <w:r>
        <w:rPr>
          <w:rFonts w:eastAsia="Times New Roman"/>
        </w:rPr>
        <w:t xml:space="preserve"> to change the shape of the Instance.</w:t>
      </w:r>
    </w:p>
    <w:p w14:paraId="2E597D02" w14:textId="4AC5B8C1" w:rsidR="005D0F8D" w:rsidRDefault="005D0F8D" w:rsidP="005D0F8D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2F1F47ED" wp14:editId="3576D365">
            <wp:extent cx="2860431" cy="1629596"/>
            <wp:effectExtent l="19050" t="19050" r="16510" b="279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29" cy="1632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D9783" w14:textId="1550E935" w:rsidR="00C47DF8" w:rsidRDefault="00C47DF8" w:rsidP="005D0F8D">
      <w:pPr>
        <w:pStyle w:val="ListParagraph"/>
        <w:ind w:left="1080"/>
        <w:rPr>
          <w:rFonts w:eastAsia="Times New Roman"/>
        </w:rPr>
      </w:pPr>
    </w:p>
    <w:p w14:paraId="78FBDEF7" w14:textId="6A1D2D46" w:rsidR="009B391E" w:rsidRDefault="00C47DF8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In configure networking, </w:t>
      </w:r>
      <w:r w:rsidR="00FA17EC">
        <w:rPr>
          <w:rFonts w:eastAsia="Times New Roman"/>
        </w:rPr>
        <w:t>s</w:t>
      </w:r>
      <w:r>
        <w:rPr>
          <w:rFonts w:eastAsia="Times New Roman"/>
        </w:rPr>
        <w:t xml:space="preserve">elect the VCN </w:t>
      </w:r>
      <w:r w:rsidRPr="00FF41B5">
        <w:rPr>
          <w:rFonts w:eastAsia="Times New Roman"/>
          <w:b/>
        </w:rPr>
        <w:t>SiebelIP2020-VCN</w:t>
      </w:r>
      <w:r w:rsidR="003073D1">
        <w:rPr>
          <w:rFonts w:eastAsia="Times New Roman"/>
        </w:rPr>
        <w:t>, S</w:t>
      </w:r>
      <w:r>
        <w:rPr>
          <w:rFonts w:eastAsia="Times New Roman"/>
        </w:rPr>
        <w:t xml:space="preserve">ubnet as </w:t>
      </w:r>
      <w:r w:rsidRPr="00FF41B5">
        <w:rPr>
          <w:rFonts w:eastAsia="Times New Roman"/>
          <w:b/>
        </w:rPr>
        <w:t>Subnet-1</w:t>
      </w:r>
      <w:r w:rsidR="003073D1">
        <w:rPr>
          <w:rFonts w:eastAsia="Times New Roman"/>
        </w:rPr>
        <w:t xml:space="preserve">, </w:t>
      </w:r>
      <w:r w:rsidR="00FA17EC">
        <w:rPr>
          <w:rFonts w:eastAsia="Times New Roman"/>
        </w:rPr>
        <w:t>a</w:t>
      </w:r>
      <w:r w:rsidR="003073D1">
        <w:rPr>
          <w:rFonts w:eastAsia="Times New Roman"/>
        </w:rPr>
        <w:t xml:space="preserve">nd </w:t>
      </w:r>
      <w:r w:rsidR="00FA17EC">
        <w:rPr>
          <w:rFonts w:eastAsia="Times New Roman"/>
        </w:rPr>
        <w:t>s</w:t>
      </w:r>
      <w:r w:rsidR="003073D1">
        <w:rPr>
          <w:rFonts w:eastAsia="Times New Roman"/>
        </w:rPr>
        <w:t xml:space="preserve">elect </w:t>
      </w:r>
      <w:r w:rsidR="003073D1" w:rsidRPr="00FF41B5">
        <w:rPr>
          <w:rFonts w:eastAsia="Times New Roman"/>
          <w:b/>
        </w:rPr>
        <w:t>Assign Public IP Address</w:t>
      </w:r>
      <w:r w:rsidR="003073D1">
        <w:rPr>
          <w:rFonts w:eastAsia="Times New Roman"/>
        </w:rPr>
        <w:t>.</w:t>
      </w:r>
    </w:p>
    <w:p w14:paraId="577F6734" w14:textId="36C91EFC" w:rsidR="005D0F8D" w:rsidRDefault="005D0F8D" w:rsidP="005D0F8D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49861345" wp14:editId="05FD9BE2">
            <wp:extent cx="2870312" cy="1914769"/>
            <wp:effectExtent l="0" t="0" r="635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01" cy="191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9E26" w14:textId="41878822" w:rsidR="009B391E" w:rsidRDefault="003073D1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In Add SSH keys, select </w:t>
      </w:r>
      <w:r w:rsidR="00954DCF">
        <w:rPr>
          <w:rFonts w:eastAsia="Times New Roman"/>
          <w:b/>
          <w:bCs/>
        </w:rPr>
        <w:t xml:space="preserve">Generate </w:t>
      </w:r>
      <w:proofErr w:type="spellStart"/>
      <w:r w:rsidR="00954DCF">
        <w:rPr>
          <w:rFonts w:eastAsia="Times New Roman"/>
          <w:b/>
          <w:bCs/>
        </w:rPr>
        <w:t>SSHKeys</w:t>
      </w:r>
      <w:proofErr w:type="spellEnd"/>
      <w:r w:rsidR="00954DCF">
        <w:rPr>
          <w:rFonts w:eastAsia="Times New Roman"/>
          <w:b/>
          <w:bCs/>
        </w:rPr>
        <w:t xml:space="preserve"> (default </w:t>
      </w:r>
      <w:proofErr w:type="gramStart"/>
      <w:r w:rsidR="00954DCF">
        <w:rPr>
          <w:rFonts w:eastAsia="Times New Roman"/>
          <w:b/>
          <w:bCs/>
        </w:rPr>
        <w:t xml:space="preserve">option) </w:t>
      </w:r>
      <w:r>
        <w:rPr>
          <w:rFonts w:eastAsia="Times New Roman"/>
        </w:rPr>
        <w:t xml:space="preserve"> and</w:t>
      </w:r>
      <w:proofErr w:type="gramEnd"/>
      <w:r>
        <w:rPr>
          <w:rFonts w:eastAsia="Times New Roman"/>
        </w:rPr>
        <w:t xml:space="preserve"> </w:t>
      </w:r>
      <w:r w:rsidR="00954DCF">
        <w:rPr>
          <w:rFonts w:eastAsia="Times New Roman"/>
        </w:rPr>
        <w:t>save the File path downloaded as Public keys and Private keys in a local folder in your desktop.</w:t>
      </w:r>
    </w:p>
    <w:p w14:paraId="36EB52EE" w14:textId="077E4EF5" w:rsidR="005D0F8D" w:rsidRDefault="00954DCF" w:rsidP="005D0F8D">
      <w:pPr>
        <w:pStyle w:val="ListParagraph"/>
        <w:ind w:left="1080"/>
        <w:rPr>
          <w:rFonts w:eastAsia="Times New Roman"/>
        </w:rPr>
      </w:pPr>
      <w:r>
        <w:rPr>
          <w:noProof/>
        </w:rPr>
        <w:drawing>
          <wp:inline distT="0" distB="0" distL="0" distR="0" wp14:anchorId="71A7821D" wp14:editId="4F41A892">
            <wp:extent cx="5943600" cy="17081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AEE0" w14:textId="6F24D10B" w:rsidR="00954DCF" w:rsidRDefault="00954DCF" w:rsidP="005D0F8D">
      <w:pPr>
        <w:pStyle w:val="ListParagraph"/>
        <w:ind w:left="1080"/>
        <w:rPr>
          <w:rFonts w:eastAsia="Times New Roman"/>
        </w:rPr>
      </w:pPr>
      <w:r>
        <w:rPr>
          <w:rFonts w:eastAsia="Times New Roman"/>
        </w:rPr>
        <w:t xml:space="preserve">Click </w:t>
      </w:r>
      <w:r w:rsidRPr="00954DCF">
        <w:rPr>
          <w:rFonts w:eastAsia="Times New Roman"/>
          <w:b/>
          <w:bCs/>
        </w:rPr>
        <w:t>create</w:t>
      </w:r>
      <w:r>
        <w:rPr>
          <w:rFonts w:eastAsia="Times New Roman"/>
        </w:rPr>
        <w:t xml:space="preserve"> to create the instance.</w:t>
      </w:r>
    </w:p>
    <w:p w14:paraId="66FCB261" w14:textId="5B406ED6" w:rsidR="009B391E" w:rsidRDefault="003073D1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lastRenderedPageBreak/>
        <w:t xml:space="preserve">Siebel instance is </w:t>
      </w:r>
      <w:r w:rsidRPr="00FA17EC">
        <w:rPr>
          <w:rFonts w:eastAsia="Times New Roman"/>
          <w:color w:val="FF0000"/>
        </w:rPr>
        <w:t xml:space="preserve">created and </w:t>
      </w:r>
      <w:r w:rsidR="00FA17EC" w:rsidRPr="00FA17EC">
        <w:rPr>
          <w:rFonts w:eastAsia="Times New Roman"/>
          <w:color w:val="FF0000"/>
        </w:rPr>
        <w:t>r</w:t>
      </w:r>
      <w:r w:rsidRPr="00FA17EC">
        <w:rPr>
          <w:rFonts w:eastAsia="Times New Roman"/>
          <w:color w:val="FF0000"/>
        </w:rPr>
        <w:t>unning as displayed</w:t>
      </w:r>
      <w:r>
        <w:rPr>
          <w:rFonts w:eastAsia="Times New Roman"/>
        </w:rPr>
        <w:t>.</w:t>
      </w:r>
    </w:p>
    <w:p w14:paraId="651E8D0B" w14:textId="05E57B2F" w:rsidR="005D0F8D" w:rsidRDefault="005D0F8D" w:rsidP="005D0F8D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161E96D1" wp14:editId="0CC39C79">
            <wp:extent cx="5458540" cy="262890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481" cy="263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56C5" w14:textId="5B2B016E" w:rsidR="009B391E" w:rsidRDefault="003073D1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Now, copy the </w:t>
      </w:r>
      <w:r w:rsidRPr="00FF41B5">
        <w:rPr>
          <w:rFonts w:eastAsia="Times New Roman"/>
          <w:b/>
        </w:rPr>
        <w:t>Public IP Address</w:t>
      </w:r>
      <w:r>
        <w:rPr>
          <w:rFonts w:eastAsia="Times New Roman"/>
        </w:rPr>
        <w:t xml:space="preserve"> of the Instance.</w:t>
      </w:r>
    </w:p>
    <w:p w14:paraId="62B03C55" w14:textId="50B99ED7" w:rsidR="005A7EB5" w:rsidRDefault="005A7EB5" w:rsidP="005A7EB5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240645C1" wp14:editId="5588632D">
            <wp:extent cx="5152259" cy="22987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21" cy="232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F87D" w14:textId="76039D01" w:rsidR="009B391E" w:rsidRDefault="003073D1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>Paste the Public IP address of the Instance with Port 8080</w:t>
      </w:r>
      <w:r w:rsidR="002A1742">
        <w:rPr>
          <w:rFonts w:eastAsia="Times New Roman"/>
        </w:rPr>
        <w:t xml:space="preserve"> (http</w:t>
      </w:r>
      <w:r w:rsidR="00306B10">
        <w:rPr>
          <w:rFonts w:eastAsia="Times New Roman"/>
        </w:rPr>
        <w:t>s</w:t>
      </w:r>
      <w:r w:rsidR="002A1742">
        <w:rPr>
          <w:rFonts w:eastAsia="Times New Roman"/>
        </w:rPr>
        <w:t>://&lt;IP-address&gt;:8</w:t>
      </w:r>
      <w:r w:rsidR="00306B10">
        <w:rPr>
          <w:rFonts w:eastAsia="Times New Roman"/>
        </w:rPr>
        <w:t>443</w:t>
      </w:r>
      <w:r w:rsidR="002A1742">
        <w:rPr>
          <w:rFonts w:eastAsia="Times New Roman"/>
        </w:rPr>
        <w:t>)</w:t>
      </w:r>
      <w:r>
        <w:rPr>
          <w:rFonts w:eastAsia="Times New Roman"/>
        </w:rPr>
        <w:t xml:space="preserve"> to open the Jenkins.</w:t>
      </w:r>
    </w:p>
    <w:p w14:paraId="1B1FD455" w14:textId="4561D9F4" w:rsidR="005A7EB5" w:rsidRDefault="005A7EB5" w:rsidP="005A7EB5">
      <w:pPr>
        <w:pStyle w:val="ListParagraph"/>
        <w:ind w:left="1080"/>
        <w:rPr>
          <w:rFonts w:eastAsia="Times New Roman"/>
        </w:rPr>
      </w:pPr>
    </w:p>
    <w:p w14:paraId="0F6A673C" w14:textId="33404814" w:rsidR="009B391E" w:rsidRDefault="003073D1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Enter the username as </w:t>
      </w:r>
      <w:proofErr w:type="spellStart"/>
      <w:r w:rsidRPr="003073D1">
        <w:rPr>
          <w:rFonts w:eastAsia="Times New Roman"/>
          <w:b/>
        </w:rPr>
        <w:t>siebel</w:t>
      </w:r>
      <w:proofErr w:type="spellEnd"/>
      <w:r>
        <w:rPr>
          <w:rFonts w:eastAsia="Times New Roman"/>
        </w:rPr>
        <w:t xml:space="preserve"> and password as </w:t>
      </w:r>
      <w:r w:rsidRPr="003073D1">
        <w:rPr>
          <w:rFonts w:eastAsia="Times New Roman"/>
          <w:b/>
        </w:rPr>
        <w:t>oracle</w:t>
      </w:r>
      <w:r>
        <w:rPr>
          <w:rFonts w:eastAsia="Times New Roman"/>
        </w:rPr>
        <w:t xml:space="preserve"> and click </w:t>
      </w:r>
      <w:r w:rsidRPr="002A1742">
        <w:rPr>
          <w:rFonts w:eastAsia="Times New Roman"/>
          <w:b/>
        </w:rPr>
        <w:t>Sign in</w:t>
      </w:r>
      <w:r>
        <w:rPr>
          <w:rFonts w:eastAsia="Times New Roman"/>
        </w:rPr>
        <w:t xml:space="preserve"> to login into the Jenkins.</w:t>
      </w:r>
    </w:p>
    <w:p w14:paraId="0D0C3EE8" w14:textId="11D27AA0" w:rsidR="005570E2" w:rsidRDefault="005570E2" w:rsidP="005570E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13EF6BA9" wp14:editId="3BD793FA">
            <wp:extent cx="3008923" cy="2169680"/>
            <wp:effectExtent l="0" t="0" r="127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314" cy="217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4BD8" w14:textId="43561989" w:rsidR="009B391E" w:rsidRDefault="003073D1" w:rsidP="009B391E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lastRenderedPageBreak/>
        <w:t>You have successfully logged in to the Jenkins.</w:t>
      </w:r>
    </w:p>
    <w:p w14:paraId="4CB5B107" w14:textId="00A2A992" w:rsidR="009B391E" w:rsidRPr="003073D1" w:rsidRDefault="005570E2" w:rsidP="003073D1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36B5C315" wp14:editId="6A65DC30">
            <wp:extent cx="3634154" cy="1951114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840" cy="195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91E" w:rsidRPr="003073D1">
        <w:rPr>
          <w:rFonts w:eastAsia="Times New Roman"/>
        </w:rPr>
        <w:br/>
      </w:r>
    </w:p>
    <w:p w14:paraId="1AE5848D" w14:textId="2FB6A291" w:rsidR="00E54D07" w:rsidRDefault="0013295A" w:rsidP="00E54D07">
      <w:pPr>
        <w:pStyle w:val="ListParagraph"/>
        <w:numPr>
          <w:ilvl w:val="0"/>
          <w:numId w:val="47"/>
        </w:numPr>
        <w:rPr>
          <w:rFonts w:eastAsia="Times New Roman"/>
        </w:rPr>
      </w:pPr>
      <w:r>
        <w:rPr>
          <w:rFonts w:eastAsia="Times New Roman"/>
        </w:rPr>
        <w:t>Deploy Siebel application using the Jenkins as Docker container.</w:t>
      </w:r>
    </w:p>
    <w:p w14:paraId="0C87721D" w14:textId="47127518" w:rsidR="005570E2" w:rsidRDefault="003073D1" w:rsidP="005570E2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In Jenkins Dashboard, click </w:t>
      </w:r>
      <w:proofErr w:type="spellStart"/>
      <w:r w:rsidRPr="002A1742">
        <w:rPr>
          <w:rFonts w:eastAsia="Times New Roman"/>
          <w:b/>
        </w:rPr>
        <w:t>SiebleDeploy</w:t>
      </w:r>
      <w:proofErr w:type="spellEnd"/>
      <w:r>
        <w:rPr>
          <w:rFonts w:eastAsia="Times New Roman"/>
        </w:rPr>
        <w:t xml:space="preserve"> pipeline</w:t>
      </w:r>
    </w:p>
    <w:p w14:paraId="17530CC7" w14:textId="13DCA08D" w:rsidR="005570E2" w:rsidRDefault="005570E2" w:rsidP="005570E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493A1078" wp14:editId="6E0D3CFF">
            <wp:extent cx="3868615" cy="2083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198" cy="208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ECD5" w14:textId="14317D49" w:rsidR="005570E2" w:rsidRDefault="003073D1" w:rsidP="003073D1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Click </w:t>
      </w:r>
      <w:r w:rsidRPr="003073D1">
        <w:rPr>
          <w:rFonts w:eastAsia="Times New Roman"/>
          <w:b/>
        </w:rPr>
        <w:t>Open Blue Ocean</w:t>
      </w:r>
      <w:r>
        <w:rPr>
          <w:rFonts w:eastAsia="Times New Roman"/>
        </w:rPr>
        <w:t xml:space="preserve"> from left navigation bar i</w:t>
      </w:r>
      <w:r w:rsidRPr="003073D1">
        <w:rPr>
          <w:rFonts w:eastAsia="Times New Roman"/>
        </w:rPr>
        <w:t xml:space="preserve">n </w:t>
      </w:r>
      <w:r>
        <w:rPr>
          <w:rFonts w:eastAsia="Times New Roman"/>
        </w:rPr>
        <w:t xml:space="preserve">the Pipeline </w:t>
      </w:r>
      <w:proofErr w:type="spellStart"/>
      <w:r>
        <w:rPr>
          <w:rFonts w:eastAsia="Times New Roman"/>
        </w:rPr>
        <w:t>SiebelDeploy</w:t>
      </w:r>
      <w:proofErr w:type="spellEnd"/>
      <w:r>
        <w:rPr>
          <w:rFonts w:eastAsia="Times New Roman"/>
        </w:rPr>
        <w:t xml:space="preserve"> page.</w:t>
      </w:r>
    </w:p>
    <w:p w14:paraId="65D92E4C" w14:textId="29918265" w:rsidR="005570E2" w:rsidRDefault="005570E2" w:rsidP="005570E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41AD12F7" wp14:editId="756D535B">
            <wp:extent cx="3251200" cy="2150794"/>
            <wp:effectExtent l="0" t="0" r="635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82" cy="215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1E10" w14:textId="3B5B0E0A" w:rsidR="005570E2" w:rsidRDefault="003073D1" w:rsidP="003073D1">
      <w:pPr>
        <w:pStyle w:val="ListParagraph"/>
        <w:numPr>
          <w:ilvl w:val="1"/>
          <w:numId w:val="47"/>
        </w:numPr>
        <w:rPr>
          <w:rFonts w:eastAsia="Times New Roman"/>
        </w:rPr>
      </w:pPr>
      <w:r w:rsidRPr="003073D1">
        <w:rPr>
          <w:rFonts w:eastAsia="Times New Roman"/>
        </w:rPr>
        <w:t xml:space="preserve">In the deployment screen, click </w:t>
      </w:r>
      <w:r w:rsidRPr="003073D1">
        <w:rPr>
          <w:rFonts w:eastAsia="Times New Roman"/>
          <w:b/>
        </w:rPr>
        <w:t>Run</w:t>
      </w:r>
      <w:r>
        <w:rPr>
          <w:rFonts w:eastAsia="Times New Roman"/>
        </w:rPr>
        <w:t xml:space="preserve"> to deploy the application.</w:t>
      </w:r>
    </w:p>
    <w:p w14:paraId="76C03863" w14:textId="3CBD5531" w:rsidR="005570E2" w:rsidRDefault="005570E2" w:rsidP="005570E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lastRenderedPageBreak/>
        <w:drawing>
          <wp:inline distT="0" distB="0" distL="0" distR="0" wp14:anchorId="638D728F" wp14:editId="77C2EC3E">
            <wp:extent cx="3280607" cy="1320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81" cy="134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CD40" w14:textId="3A1C689F" w:rsidR="005570E2" w:rsidRDefault="003073D1" w:rsidP="003073D1">
      <w:pPr>
        <w:pStyle w:val="ListParagraph"/>
        <w:numPr>
          <w:ilvl w:val="1"/>
          <w:numId w:val="47"/>
        </w:numPr>
        <w:rPr>
          <w:rFonts w:eastAsia="Times New Roman"/>
        </w:rPr>
      </w:pPr>
      <w:r w:rsidRPr="003073D1">
        <w:rPr>
          <w:rFonts w:eastAsia="Times New Roman"/>
        </w:rPr>
        <w:t xml:space="preserve">In the Input required dialog box, </w:t>
      </w:r>
      <w:r w:rsidR="00844090">
        <w:rPr>
          <w:rFonts w:eastAsia="Times New Roman"/>
        </w:rPr>
        <w:t xml:space="preserve">Select the </w:t>
      </w:r>
      <w:r w:rsidR="00844090" w:rsidRPr="00844090">
        <w:rPr>
          <w:rFonts w:eastAsia="Times New Roman"/>
          <w:b/>
        </w:rPr>
        <w:t>Siebel Version</w:t>
      </w:r>
      <w:r w:rsidR="00844090">
        <w:rPr>
          <w:rFonts w:eastAsia="Times New Roman"/>
        </w:rPr>
        <w:t xml:space="preserve">, Siebel Industry as </w:t>
      </w:r>
      <w:r w:rsidR="00844090">
        <w:rPr>
          <w:rFonts w:eastAsia="Times New Roman"/>
          <w:b/>
        </w:rPr>
        <w:t>S</w:t>
      </w:r>
      <w:r w:rsidR="00844090" w:rsidRPr="00844090">
        <w:rPr>
          <w:rFonts w:eastAsia="Times New Roman"/>
          <w:b/>
        </w:rPr>
        <w:t>ales</w:t>
      </w:r>
      <w:r w:rsidR="00844090">
        <w:rPr>
          <w:rFonts w:eastAsia="Times New Roman"/>
        </w:rPr>
        <w:t xml:space="preserve"> and </w:t>
      </w:r>
      <w:r w:rsidR="00FA17EC">
        <w:rPr>
          <w:rFonts w:eastAsia="Times New Roman"/>
        </w:rPr>
        <w:t xml:space="preserve">choose Siebel Docker DB to be deployed </w:t>
      </w:r>
      <w:r w:rsidR="00844090">
        <w:rPr>
          <w:rFonts w:eastAsia="Times New Roman"/>
        </w:rPr>
        <w:t xml:space="preserve">as </w:t>
      </w:r>
      <w:r w:rsidR="00844090" w:rsidRPr="00844090">
        <w:rPr>
          <w:rFonts w:eastAsia="Times New Roman"/>
          <w:b/>
        </w:rPr>
        <w:t>Sample</w:t>
      </w:r>
      <w:r w:rsidRPr="003073D1">
        <w:rPr>
          <w:rFonts w:eastAsia="Times New Roman"/>
        </w:rPr>
        <w:t>.</w:t>
      </w:r>
      <w:r w:rsidR="00844090">
        <w:rPr>
          <w:rFonts w:eastAsia="Times New Roman"/>
        </w:rPr>
        <w:t xml:space="preserve"> Click </w:t>
      </w:r>
      <w:r w:rsidR="00844090" w:rsidRPr="00844090">
        <w:rPr>
          <w:rFonts w:eastAsia="Times New Roman"/>
          <w:b/>
        </w:rPr>
        <w:t>Run</w:t>
      </w:r>
      <w:r w:rsidR="00844090">
        <w:rPr>
          <w:rFonts w:eastAsia="Times New Roman"/>
        </w:rPr>
        <w:t xml:space="preserve"> to deploy the application.</w:t>
      </w:r>
    </w:p>
    <w:p w14:paraId="361FD41F" w14:textId="1D2DD10A" w:rsidR="005570E2" w:rsidRDefault="005570E2" w:rsidP="005570E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5E16087E" wp14:editId="44E7AB34">
            <wp:extent cx="2110154" cy="2474114"/>
            <wp:effectExtent l="0" t="0" r="444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484" cy="2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01471" w14:textId="0C08A9EA" w:rsidR="005570E2" w:rsidRDefault="00161DE1" w:rsidP="005570E2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>The application deployment process has started.</w:t>
      </w:r>
    </w:p>
    <w:p w14:paraId="381EB9AB" w14:textId="1167C09D" w:rsidR="005570E2" w:rsidRDefault="005570E2" w:rsidP="005570E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1664583C" wp14:editId="1EB850EC">
            <wp:extent cx="2657231" cy="1022012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813" cy="10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A187" w14:textId="199A57AD" w:rsidR="005570E2" w:rsidRDefault="00161DE1" w:rsidP="005570E2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>Click on deployment to view the details of the deployment.</w:t>
      </w:r>
    </w:p>
    <w:p w14:paraId="5AB76876" w14:textId="5715C4AB" w:rsidR="005570E2" w:rsidRDefault="005570E2" w:rsidP="005570E2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drawing>
          <wp:inline distT="0" distB="0" distL="0" distR="0" wp14:anchorId="34B17F9D" wp14:editId="6098F701">
            <wp:extent cx="2977661" cy="186891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932" cy="187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C025" w14:textId="16C45766" w:rsidR="005570E2" w:rsidRDefault="00161DE1" w:rsidP="005570E2">
      <w:pPr>
        <w:pStyle w:val="ListParagraph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>Application is deployed successfully as displayed.</w:t>
      </w:r>
    </w:p>
    <w:p w14:paraId="3E76FE89" w14:textId="69B6479E" w:rsidR="008563DB" w:rsidRDefault="008563DB" w:rsidP="008563DB">
      <w:pPr>
        <w:pStyle w:val="ListParagraph"/>
        <w:ind w:left="1080"/>
        <w:rPr>
          <w:rFonts w:eastAsia="Times New Roman"/>
        </w:rPr>
      </w:pPr>
      <w:r>
        <w:rPr>
          <w:rFonts w:eastAsia="Times New Roman"/>
          <w:noProof/>
          <w:lang w:eastAsia="en-US"/>
        </w:rPr>
        <w:lastRenderedPageBreak/>
        <w:drawing>
          <wp:inline distT="0" distB="0" distL="0" distR="0" wp14:anchorId="2A3EDF76" wp14:editId="697B873C">
            <wp:extent cx="2969846" cy="1332526"/>
            <wp:effectExtent l="0" t="0" r="254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40" cy="13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63DB" w:rsidSect="00425A46">
      <w:footerReference w:type="even" r:id="rId44"/>
      <w:footerReference w:type="default" r:id="rId45"/>
      <w:footerReference w:type="first" r:id="rId46"/>
      <w:pgSz w:w="12240" w:h="15840" w:code="1"/>
      <w:pgMar w:top="1152" w:right="1440" w:bottom="1440" w:left="1440" w:header="576" w:footer="57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9AC0D" w14:textId="77777777" w:rsidR="00897F1F" w:rsidRDefault="00897F1F">
      <w:r>
        <w:separator/>
      </w:r>
    </w:p>
  </w:endnote>
  <w:endnote w:type="continuationSeparator" w:id="0">
    <w:p w14:paraId="44212D8A" w14:textId="77777777" w:rsidR="00897F1F" w:rsidRDefault="00897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C79EB" w14:textId="5D1F99E9" w:rsidR="006D7593" w:rsidRDefault="006D7593" w:rsidP="003D1CC5">
    <w:pPr>
      <w:pStyle w:val="Footer"/>
      <w:jc w:val="center"/>
    </w:pPr>
    <w:r>
      <w:t xml:space="preserve">Copyright © </w:t>
    </w:r>
    <w:r>
      <w:fldChar w:fldCharType="begin"/>
    </w:r>
    <w:r>
      <w:instrText xml:space="preserve"> DATE \@ "YYYY" \* MERGEFORMAT </w:instrText>
    </w:r>
    <w:r>
      <w:fldChar w:fldCharType="separate"/>
    </w:r>
    <w:r w:rsidR="00954DCF">
      <w:rPr>
        <w:noProof/>
      </w:rPr>
      <w:t>2021</w:t>
    </w:r>
    <w:r>
      <w:rPr>
        <w:noProof/>
      </w:rPr>
      <w:fldChar w:fldCharType="end"/>
    </w:r>
    <w:r>
      <w:t xml:space="preserve">, Oracle and/or its affiliates.                                                        </w:t>
    </w:r>
  </w:p>
  <w:p w14:paraId="3AD030DA" w14:textId="49815642" w:rsidR="005570E2" w:rsidRDefault="00A161E2" w:rsidP="006D7593">
    <w:pPr>
      <w:pStyle w:val="Footer2"/>
      <w:tabs>
        <w:tab w:val="clear" w:pos="4680"/>
        <w:tab w:val="center" w:pos="720"/>
      </w:tabs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t>3</w:t>
    </w:r>
    <w:r>
      <w:rPr>
        <w:noProof/>
      </w:rPr>
      <w:fldChar w:fldCharType="end"/>
    </w:r>
    <w:r w:rsidR="00D131B1">
      <w:rPr>
        <w:szCs w:val="18"/>
      </w:rPr>
      <w:t xml:space="preserve">         </w:t>
    </w:r>
    <w:sdt>
      <w:sdtPr>
        <w:rPr>
          <w:szCs w:val="18"/>
        </w:rPr>
        <w:alias w:val="Title"/>
        <w:id w:val="92306986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A17EC">
          <w:rPr>
            <w:szCs w:val="18"/>
          </w:rPr>
          <w:t>Practice for Lesson 2: DevOps and Cloud Exploring Pipelines and context of Pipeline Management OCI</w:t>
        </w:r>
      </w:sdtContent>
    </w:sdt>
    <w:r w:rsidR="005570E2">
      <w:tab/>
    </w:r>
  </w:p>
  <w:p w14:paraId="6ECE29AA" w14:textId="77777777" w:rsidR="00862BA9" w:rsidRPr="00252C7E" w:rsidRDefault="00862BA9" w:rsidP="006D7593">
    <w:pPr>
      <w:pStyle w:val="Footer2"/>
      <w:tabs>
        <w:tab w:val="clear" w:pos="4680"/>
        <w:tab w:val="center" w:pos="720"/>
      </w:tabs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D7479" w14:textId="4C890287" w:rsidR="005570E2" w:rsidRDefault="005570E2" w:rsidP="00252C7E">
    <w:pPr>
      <w:pStyle w:val="Footer"/>
      <w:jc w:val="center"/>
    </w:pPr>
    <w:r>
      <w:t xml:space="preserve">Copyright © </w:t>
    </w:r>
    <w:r>
      <w:fldChar w:fldCharType="begin"/>
    </w:r>
    <w:r>
      <w:instrText xml:space="preserve"> DATE \@ "YYYY" \* MERGEFORMAT </w:instrText>
    </w:r>
    <w:r>
      <w:fldChar w:fldCharType="separate"/>
    </w:r>
    <w:r w:rsidR="00954DCF">
      <w:rPr>
        <w:noProof/>
      </w:rPr>
      <w:t>2021</w:t>
    </w:r>
    <w:r>
      <w:rPr>
        <w:noProof/>
      </w:rPr>
      <w:fldChar w:fldCharType="end"/>
    </w:r>
    <w:r>
      <w:t xml:space="preserve">, Oracle and/or its affiliates. </w:t>
    </w:r>
  </w:p>
  <w:p w14:paraId="23EA4929" w14:textId="2E39E19A" w:rsidR="005570E2" w:rsidRDefault="00897F1F" w:rsidP="00DD5B63">
    <w:pPr>
      <w:pStyle w:val="Footer2"/>
      <w:tabs>
        <w:tab w:val="clear" w:pos="4680"/>
        <w:tab w:val="center" w:pos="9270"/>
      </w:tabs>
    </w:pPr>
    <w:sdt>
      <w:sdtPr>
        <w:rPr>
          <w:szCs w:val="18"/>
        </w:rPr>
        <w:alias w:val="Title"/>
        <w:id w:val="1100362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A17EC">
          <w:rPr>
            <w:szCs w:val="18"/>
          </w:rPr>
          <w:t>Practice for Lesson 2: DevOps and Cloud Exploring Pipelines and context of Pipeline Management OCI</w:t>
        </w:r>
      </w:sdtContent>
    </w:sdt>
    <w:r w:rsidR="005570E2">
      <w:tab/>
    </w:r>
    <w:r w:rsidR="005570E2">
      <w:fldChar w:fldCharType="begin"/>
    </w:r>
    <w:r w:rsidR="005570E2">
      <w:instrText xml:space="preserve"> PAGE  \* MERGEFORMAT </w:instrText>
    </w:r>
    <w:r w:rsidR="005570E2">
      <w:fldChar w:fldCharType="separate"/>
    </w:r>
    <w:r w:rsidR="003E74F6">
      <w:rPr>
        <w:noProof/>
      </w:rPr>
      <w:t>5</w:t>
    </w:r>
    <w:r w:rsidR="005570E2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7A527" w14:textId="2570367F" w:rsidR="00BD5662" w:rsidRDefault="00BD5662" w:rsidP="00425A46">
    <w:pPr>
      <w:pStyle w:val="Footer"/>
      <w:pBdr>
        <w:top w:val="none" w:sz="0" w:space="0" w:color="auto"/>
      </w:pBdr>
    </w:pPr>
  </w:p>
  <w:p w14:paraId="16834CBE" w14:textId="7BE7E20A" w:rsidR="006D7593" w:rsidRDefault="006D7593" w:rsidP="00425A46">
    <w:pPr>
      <w:pStyle w:val="Footer"/>
      <w:pBdr>
        <w:top w:val="none" w:sz="0" w:space="0" w:color="auto"/>
      </w:pBd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0765F" w14:textId="77777777" w:rsidR="00897F1F" w:rsidRDefault="00897F1F">
      <w:r>
        <w:separator/>
      </w:r>
    </w:p>
  </w:footnote>
  <w:footnote w:type="continuationSeparator" w:id="0">
    <w:p w14:paraId="444F0A2A" w14:textId="77777777" w:rsidR="00897F1F" w:rsidRDefault="00897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D5965FA6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</w:abstractNum>
  <w:abstractNum w:abstractNumId="1" w15:restartNumberingAfterBreak="0">
    <w:nsid w:val="025B056B"/>
    <w:multiLevelType w:val="hybridMultilevel"/>
    <w:tmpl w:val="B01E075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061EA9"/>
    <w:multiLevelType w:val="multilevel"/>
    <w:tmpl w:val="D3E2FD56"/>
    <w:numStyleLink w:val="OUList"/>
  </w:abstractNum>
  <w:abstractNum w:abstractNumId="3" w15:restartNumberingAfterBreak="0">
    <w:nsid w:val="03AE69F3"/>
    <w:multiLevelType w:val="multilevel"/>
    <w:tmpl w:val="CEA89DA8"/>
    <w:lvl w:ilvl="0">
      <w:start w:val="1"/>
      <w:numFmt w:val="lowerLetter"/>
      <w:lvlText w:val="%1."/>
      <w:lvlJc w:val="left"/>
      <w:pPr>
        <w:ind w:left="795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15" w:hanging="360"/>
      </w:pPr>
    </w:lvl>
    <w:lvl w:ilvl="2" w:tentative="1">
      <w:start w:val="1"/>
      <w:numFmt w:val="lowerRoman"/>
      <w:lvlText w:val="%3."/>
      <w:lvlJc w:val="right"/>
      <w:pPr>
        <w:ind w:left="2235" w:hanging="180"/>
      </w:pPr>
    </w:lvl>
    <w:lvl w:ilvl="3" w:tentative="1">
      <w:start w:val="1"/>
      <w:numFmt w:val="decimal"/>
      <w:lvlText w:val="%4."/>
      <w:lvlJc w:val="left"/>
      <w:pPr>
        <w:ind w:left="2955" w:hanging="360"/>
      </w:pPr>
    </w:lvl>
    <w:lvl w:ilvl="4" w:tentative="1">
      <w:start w:val="1"/>
      <w:numFmt w:val="lowerLetter"/>
      <w:lvlText w:val="%5."/>
      <w:lvlJc w:val="left"/>
      <w:pPr>
        <w:ind w:left="3675" w:hanging="360"/>
      </w:pPr>
    </w:lvl>
    <w:lvl w:ilvl="5" w:tentative="1">
      <w:start w:val="1"/>
      <w:numFmt w:val="lowerRoman"/>
      <w:lvlText w:val="%6."/>
      <w:lvlJc w:val="right"/>
      <w:pPr>
        <w:ind w:left="4395" w:hanging="180"/>
      </w:pPr>
    </w:lvl>
    <w:lvl w:ilvl="6" w:tentative="1">
      <w:start w:val="1"/>
      <w:numFmt w:val="decimal"/>
      <w:lvlText w:val="%7."/>
      <w:lvlJc w:val="left"/>
      <w:pPr>
        <w:ind w:left="5115" w:hanging="360"/>
      </w:pPr>
    </w:lvl>
    <w:lvl w:ilvl="7" w:tentative="1">
      <w:start w:val="1"/>
      <w:numFmt w:val="lowerLetter"/>
      <w:lvlText w:val="%8."/>
      <w:lvlJc w:val="left"/>
      <w:pPr>
        <w:ind w:left="5835" w:hanging="360"/>
      </w:pPr>
    </w:lvl>
    <w:lvl w:ilvl="8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060C2E89"/>
    <w:multiLevelType w:val="singleLevel"/>
    <w:tmpl w:val="98240D80"/>
    <w:lvl w:ilvl="0">
      <w:start w:val="1"/>
      <w:numFmt w:val="bullet"/>
      <w:pStyle w:val="ListBullet"/>
      <w:lvlText w:val=""/>
      <w:lvlJc w:val="left"/>
      <w:pPr>
        <w:tabs>
          <w:tab w:val="num" w:pos="864"/>
        </w:tabs>
        <w:ind w:left="864" w:hanging="432"/>
      </w:pPr>
      <w:rPr>
        <w:rFonts w:ascii="Symbol" w:hAnsi="Symbol" w:hint="default"/>
      </w:rPr>
    </w:lvl>
  </w:abstractNum>
  <w:abstractNum w:abstractNumId="5" w15:restartNumberingAfterBreak="0">
    <w:nsid w:val="0C751DBA"/>
    <w:multiLevelType w:val="singleLevel"/>
    <w:tmpl w:val="111474D6"/>
    <w:lvl w:ilvl="0">
      <w:start w:val="1"/>
      <w:numFmt w:val="bullet"/>
      <w:pStyle w:val="Notelist3"/>
      <w:lvlText w:val=""/>
      <w:lvlJc w:val="left"/>
      <w:pPr>
        <w:tabs>
          <w:tab w:val="num" w:pos="1728"/>
        </w:tabs>
        <w:ind w:left="1728" w:hanging="288"/>
      </w:pPr>
      <w:rPr>
        <w:rFonts w:ascii="Symbol" w:hAnsi="Symbol" w:hint="default"/>
      </w:rPr>
    </w:lvl>
  </w:abstractNum>
  <w:abstractNum w:abstractNumId="6" w15:restartNumberingAfterBreak="0">
    <w:nsid w:val="0D0E1095"/>
    <w:multiLevelType w:val="hybridMultilevel"/>
    <w:tmpl w:val="C632E0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302A5A"/>
    <w:multiLevelType w:val="multilevel"/>
    <w:tmpl w:val="AA52A10C"/>
    <w:lvl w:ilvl="0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12" w:hanging="360"/>
      </w:pPr>
    </w:lvl>
    <w:lvl w:ilvl="2" w:tentative="1">
      <w:start w:val="1"/>
      <w:numFmt w:val="lowerRoman"/>
      <w:lvlText w:val="%3."/>
      <w:lvlJc w:val="right"/>
      <w:pPr>
        <w:ind w:left="2232" w:hanging="180"/>
      </w:pPr>
    </w:lvl>
    <w:lvl w:ilvl="3" w:tentative="1">
      <w:start w:val="1"/>
      <w:numFmt w:val="decimal"/>
      <w:lvlText w:val="%4."/>
      <w:lvlJc w:val="left"/>
      <w:pPr>
        <w:ind w:left="2952" w:hanging="360"/>
      </w:pPr>
    </w:lvl>
    <w:lvl w:ilvl="4" w:tentative="1">
      <w:start w:val="1"/>
      <w:numFmt w:val="lowerLetter"/>
      <w:lvlText w:val="%5."/>
      <w:lvlJc w:val="left"/>
      <w:pPr>
        <w:ind w:left="3672" w:hanging="360"/>
      </w:pPr>
    </w:lvl>
    <w:lvl w:ilvl="5" w:tentative="1">
      <w:start w:val="1"/>
      <w:numFmt w:val="lowerRoman"/>
      <w:lvlText w:val="%6."/>
      <w:lvlJc w:val="right"/>
      <w:pPr>
        <w:ind w:left="4392" w:hanging="180"/>
      </w:pPr>
    </w:lvl>
    <w:lvl w:ilvl="6" w:tentative="1">
      <w:start w:val="1"/>
      <w:numFmt w:val="decimal"/>
      <w:lvlText w:val="%7."/>
      <w:lvlJc w:val="left"/>
      <w:pPr>
        <w:ind w:left="5112" w:hanging="360"/>
      </w:pPr>
    </w:lvl>
    <w:lvl w:ilvl="7" w:tentative="1">
      <w:start w:val="1"/>
      <w:numFmt w:val="lowerLetter"/>
      <w:lvlText w:val="%8."/>
      <w:lvlJc w:val="left"/>
      <w:pPr>
        <w:ind w:left="5832" w:hanging="360"/>
      </w:pPr>
    </w:lvl>
    <w:lvl w:ilvl="8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0D9F38A1"/>
    <w:multiLevelType w:val="singleLevel"/>
    <w:tmpl w:val="1A84A5C0"/>
    <w:lvl w:ilvl="0">
      <w:start w:val="1"/>
      <w:numFmt w:val="bullet"/>
      <w:pStyle w:val="Task2"/>
      <w:lvlText w:val=""/>
      <w:lvlJc w:val="left"/>
      <w:pPr>
        <w:tabs>
          <w:tab w:val="num" w:pos="720"/>
        </w:tabs>
        <w:ind w:left="720" w:hanging="288"/>
      </w:pPr>
      <w:rPr>
        <w:rFonts w:ascii="Wingdings" w:hAnsi="Wingdings" w:hint="default"/>
        <w:color w:val="auto"/>
        <w:sz w:val="22"/>
      </w:rPr>
    </w:lvl>
  </w:abstractNum>
  <w:abstractNum w:abstractNumId="9" w15:restartNumberingAfterBreak="0">
    <w:nsid w:val="109E3D88"/>
    <w:multiLevelType w:val="hybridMultilevel"/>
    <w:tmpl w:val="9B1648D4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 w15:restartNumberingAfterBreak="0">
    <w:nsid w:val="1F4D0867"/>
    <w:multiLevelType w:val="hybridMultilevel"/>
    <w:tmpl w:val="51F0DFC2"/>
    <w:lvl w:ilvl="0" w:tplc="C7DA9E5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375511"/>
    <w:multiLevelType w:val="multilevel"/>
    <w:tmpl w:val="A13AC870"/>
    <w:lvl w:ilvl="0">
      <w:start w:val="1"/>
      <w:numFmt w:val="lowerLetter"/>
      <w:lvlText w:val="%1."/>
      <w:lvlJc w:val="left"/>
      <w:pPr>
        <w:ind w:left="1155" w:hanging="360"/>
      </w:pPr>
    </w:lvl>
    <w:lvl w:ilvl="1">
      <w:start w:val="1"/>
      <w:numFmt w:val="lowerLetter"/>
      <w:lvlText w:val="%2."/>
      <w:lvlJc w:val="left"/>
      <w:pPr>
        <w:ind w:left="1875" w:hanging="360"/>
      </w:pPr>
    </w:lvl>
    <w:lvl w:ilvl="2" w:tentative="1">
      <w:start w:val="1"/>
      <w:numFmt w:val="lowerRoman"/>
      <w:lvlText w:val="%3."/>
      <w:lvlJc w:val="right"/>
      <w:pPr>
        <w:ind w:left="2595" w:hanging="180"/>
      </w:pPr>
    </w:lvl>
    <w:lvl w:ilvl="3" w:tentative="1">
      <w:start w:val="1"/>
      <w:numFmt w:val="decimal"/>
      <w:lvlText w:val="%4."/>
      <w:lvlJc w:val="left"/>
      <w:pPr>
        <w:ind w:left="3315" w:hanging="360"/>
      </w:pPr>
    </w:lvl>
    <w:lvl w:ilvl="4" w:tentative="1">
      <w:start w:val="1"/>
      <w:numFmt w:val="lowerLetter"/>
      <w:lvlText w:val="%5."/>
      <w:lvlJc w:val="left"/>
      <w:pPr>
        <w:ind w:left="4035" w:hanging="360"/>
      </w:pPr>
    </w:lvl>
    <w:lvl w:ilvl="5" w:tentative="1">
      <w:start w:val="1"/>
      <w:numFmt w:val="lowerRoman"/>
      <w:lvlText w:val="%6."/>
      <w:lvlJc w:val="right"/>
      <w:pPr>
        <w:ind w:left="4755" w:hanging="180"/>
      </w:pPr>
    </w:lvl>
    <w:lvl w:ilvl="6" w:tentative="1">
      <w:start w:val="1"/>
      <w:numFmt w:val="decimal"/>
      <w:lvlText w:val="%7."/>
      <w:lvlJc w:val="left"/>
      <w:pPr>
        <w:ind w:left="5475" w:hanging="360"/>
      </w:pPr>
    </w:lvl>
    <w:lvl w:ilvl="7" w:tentative="1">
      <w:start w:val="1"/>
      <w:numFmt w:val="lowerLetter"/>
      <w:lvlText w:val="%8."/>
      <w:lvlJc w:val="left"/>
      <w:pPr>
        <w:ind w:left="6195" w:hanging="360"/>
      </w:pPr>
    </w:lvl>
    <w:lvl w:ilvl="8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2" w15:restartNumberingAfterBreak="0">
    <w:nsid w:val="23646EC8"/>
    <w:multiLevelType w:val="hybridMultilevel"/>
    <w:tmpl w:val="80444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1679FC"/>
    <w:multiLevelType w:val="singleLevel"/>
    <w:tmpl w:val="E044141C"/>
    <w:lvl w:ilvl="0">
      <w:start w:val="1"/>
      <w:numFmt w:val="bullet"/>
      <w:pStyle w:val="Notelist1"/>
      <w:lvlText w:val=""/>
      <w:lvlJc w:val="left"/>
      <w:pPr>
        <w:tabs>
          <w:tab w:val="num" w:pos="1152"/>
        </w:tabs>
        <w:ind w:left="1152" w:hanging="288"/>
      </w:pPr>
      <w:rPr>
        <w:rFonts w:ascii="Symbol" w:hAnsi="Symbol" w:hint="default"/>
      </w:rPr>
    </w:lvl>
  </w:abstractNum>
  <w:abstractNum w:abstractNumId="14" w15:restartNumberingAfterBreak="0">
    <w:nsid w:val="25AA116B"/>
    <w:multiLevelType w:val="hybridMultilevel"/>
    <w:tmpl w:val="B53AECBA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2CF97F3C"/>
    <w:multiLevelType w:val="singleLevel"/>
    <w:tmpl w:val="A01E0514"/>
    <w:lvl w:ilvl="0">
      <w:start w:val="1"/>
      <w:numFmt w:val="bullet"/>
      <w:pStyle w:val="Task3"/>
      <w:lvlText w:val=""/>
      <w:lvlJc w:val="left"/>
      <w:pPr>
        <w:tabs>
          <w:tab w:val="num" w:pos="1008"/>
        </w:tabs>
        <w:ind w:left="1008" w:hanging="288"/>
      </w:pPr>
      <w:rPr>
        <w:rFonts w:ascii="Wingdings" w:hAnsi="Wingdings" w:hint="default"/>
      </w:rPr>
    </w:lvl>
  </w:abstractNum>
  <w:abstractNum w:abstractNumId="16" w15:restartNumberingAfterBreak="0">
    <w:nsid w:val="34427AC9"/>
    <w:multiLevelType w:val="hybridMultilevel"/>
    <w:tmpl w:val="75CC76AA"/>
    <w:lvl w:ilvl="0" w:tplc="EA566D46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7" w15:restartNumberingAfterBreak="0">
    <w:nsid w:val="36FA51B0"/>
    <w:multiLevelType w:val="hybridMultilevel"/>
    <w:tmpl w:val="CE1EE7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10FF3"/>
    <w:multiLevelType w:val="multilevel"/>
    <w:tmpl w:val="D3E2FD56"/>
    <w:styleLink w:val="OUList"/>
    <w:lvl w:ilvl="0">
      <w:start w:val="1"/>
      <w:numFmt w:val="decimal"/>
      <w:pStyle w:val="Task1"/>
      <w:lvlText w:val="%1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sz w:val="22"/>
      </w:rPr>
    </w:lvl>
    <w:lvl w:ilvl="1">
      <w:start w:val="1"/>
      <w:numFmt w:val="lowerLetter"/>
      <w:pStyle w:val="ListNumber"/>
      <w:lvlText w:val="%2."/>
      <w:lvlJc w:val="left"/>
      <w:pPr>
        <w:tabs>
          <w:tab w:val="num" w:pos="864"/>
        </w:tabs>
        <w:ind w:left="864" w:hanging="432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ListNumber1"/>
      <w:lvlText w:val="%3)"/>
      <w:lvlJc w:val="left"/>
      <w:pPr>
        <w:tabs>
          <w:tab w:val="num" w:pos="864"/>
        </w:tabs>
        <w:ind w:left="1296" w:hanging="432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lowerLetter"/>
      <w:pStyle w:val="ListNumber2"/>
      <w:lvlText w:val="%4)"/>
      <w:lvlJc w:val="left"/>
      <w:pPr>
        <w:tabs>
          <w:tab w:val="num" w:pos="1728"/>
        </w:tabs>
        <w:ind w:left="1728" w:hanging="432"/>
      </w:pPr>
      <w:rPr>
        <w:rFonts w:ascii="Arial" w:hAnsi="Arial" w:hint="default"/>
        <w:b w:val="0"/>
        <w:i w:val="0"/>
        <w:sz w:val="22"/>
      </w:rPr>
    </w:lvl>
    <w:lvl w:ilvl="4">
      <w:start w:val="1"/>
      <w:numFmt w:val="lowerRoman"/>
      <w:pStyle w:val="ListNumber3"/>
      <w:lvlText w:val="%5)"/>
      <w:lvlJc w:val="left"/>
      <w:pPr>
        <w:tabs>
          <w:tab w:val="num" w:pos="2160"/>
        </w:tabs>
        <w:ind w:left="2160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43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25E50FC"/>
    <w:multiLevelType w:val="hybridMultilevel"/>
    <w:tmpl w:val="12443342"/>
    <w:lvl w:ilvl="0" w:tplc="40090019">
      <w:start w:val="1"/>
      <w:numFmt w:val="lowerLetter"/>
      <w:lvlText w:val="%1."/>
      <w:lvlJc w:val="left"/>
      <w:pPr>
        <w:ind w:left="792" w:hanging="360"/>
      </w:pPr>
    </w:lvl>
    <w:lvl w:ilvl="1" w:tplc="40090019" w:tentative="1">
      <w:start w:val="1"/>
      <w:numFmt w:val="lowerLetter"/>
      <w:lvlText w:val="%2."/>
      <w:lvlJc w:val="left"/>
      <w:pPr>
        <w:ind w:left="1512" w:hanging="360"/>
      </w:pPr>
    </w:lvl>
    <w:lvl w:ilvl="2" w:tplc="4009001B" w:tentative="1">
      <w:start w:val="1"/>
      <w:numFmt w:val="lowerRoman"/>
      <w:lvlText w:val="%3."/>
      <w:lvlJc w:val="right"/>
      <w:pPr>
        <w:ind w:left="2232" w:hanging="180"/>
      </w:pPr>
    </w:lvl>
    <w:lvl w:ilvl="3" w:tplc="4009000F" w:tentative="1">
      <w:start w:val="1"/>
      <w:numFmt w:val="decimal"/>
      <w:lvlText w:val="%4."/>
      <w:lvlJc w:val="left"/>
      <w:pPr>
        <w:ind w:left="2952" w:hanging="360"/>
      </w:pPr>
    </w:lvl>
    <w:lvl w:ilvl="4" w:tplc="40090019" w:tentative="1">
      <w:start w:val="1"/>
      <w:numFmt w:val="lowerLetter"/>
      <w:lvlText w:val="%5."/>
      <w:lvlJc w:val="left"/>
      <w:pPr>
        <w:ind w:left="3672" w:hanging="360"/>
      </w:pPr>
    </w:lvl>
    <w:lvl w:ilvl="5" w:tplc="4009001B" w:tentative="1">
      <w:start w:val="1"/>
      <w:numFmt w:val="lowerRoman"/>
      <w:lvlText w:val="%6."/>
      <w:lvlJc w:val="right"/>
      <w:pPr>
        <w:ind w:left="4392" w:hanging="180"/>
      </w:pPr>
    </w:lvl>
    <w:lvl w:ilvl="6" w:tplc="4009000F" w:tentative="1">
      <w:start w:val="1"/>
      <w:numFmt w:val="decimal"/>
      <w:lvlText w:val="%7."/>
      <w:lvlJc w:val="left"/>
      <w:pPr>
        <w:ind w:left="5112" w:hanging="360"/>
      </w:pPr>
    </w:lvl>
    <w:lvl w:ilvl="7" w:tplc="40090019" w:tentative="1">
      <w:start w:val="1"/>
      <w:numFmt w:val="lowerLetter"/>
      <w:lvlText w:val="%8."/>
      <w:lvlJc w:val="left"/>
      <w:pPr>
        <w:ind w:left="5832" w:hanging="360"/>
      </w:pPr>
    </w:lvl>
    <w:lvl w:ilvl="8" w:tplc="40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4A9D3FC1"/>
    <w:multiLevelType w:val="hybridMultilevel"/>
    <w:tmpl w:val="352A088E"/>
    <w:lvl w:ilvl="0" w:tplc="81D0975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98" w:hanging="360"/>
      </w:pPr>
    </w:lvl>
    <w:lvl w:ilvl="2" w:tplc="0409001B" w:tentative="1">
      <w:start w:val="1"/>
      <w:numFmt w:val="lowerRoman"/>
      <w:lvlText w:val="%3."/>
      <w:lvlJc w:val="right"/>
      <w:pPr>
        <w:ind w:left="1818" w:hanging="180"/>
      </w:pPr>
    </w:lvl>
    <w:lvl w:ilvl="3" w:tplc="0409000F" w:tentative="1">
      <w:start w:val="1"/>
      <w:numFmt w:val="decimal"/>
      <w:lvlText w:val="%4."/>
      <w:lvlJc w:val="left"/>
      <w:pPr>
        <w:ind w:left="2538" w:hanging="360"/>
      </w:pPr>
    </w:lvl>
    <w:lvl w:ilvl="4" w:tplc="04090019" w:tentative="1">
      <w:start w:val="1"/>
      <w:numFmt w:val="lowerLetter"/>
      <w:lvlText w:val="%5."/>
      <w:lvlJc w:val="left"/>
      <w:pPr>
        <w:ind w:left="3258" w:hanging="360"/>
      </w:pPr>
    </w:lvl>
    <w:lvl w:ilvl="5" w:tplc="0409001B" w:tentative="1">
      <w:start w:val="1"/>
      <w:numFmt w:val="lowerRoman"/>
      <w:lvlText w:val="%6."/>
      <w:lvlJc w:val="right"/>
      <w:pPr>
        <w:ind w:left="3978" w:hanging="180"/>
      </w:pPr>
    </w:lvl>
    <w:lvl w:ilvl="6" w:tplc="0409000F" w:tentative="1">
      <w:start w:val="1"/>
      <w:numFmt w:val="decimal"/>
      <w:lvlText w:val="%7."/>
      <w:lvlJc w:val="left"/>
      <w:pPr>
        <w:ind w:left="4698" w:hanging="360"/>
      </w:pPr>
    </w:lvl>
    <w:lvl w:ilvl="7" w:tplc="04090019">
      <w:start w:val="1"/>
      <w:numFmt w:val="lowerLetter"/>
      <w:lvlText w:val="%8."/>
      <w:lvlJc w:val="left"/>
      <w:pPr>
        <w:ind w:left="5418" w:hanging="360"/>
      </w:pPr>
    </w:lvl>
    <w:lvl w:ilvl="8" w:tplc="0409001B" w:tentative="1">
      <w:start w:val="1"/>
      <w:numFmt w:val="lowerRoman"/>
      <w:lvlText w:val="%9."/>
      <w:lvlJc w:val="right"/>
      <w:pPr>
        <w:ind w:left="6138" w:hanging="180"/>
      </w:pPr>
    </w:lvl>
  </w:abstractNum>
  <w:abstractNum w:abstractNumId="21" w15:restartNumberingAfterBreak="0">
    <w:nsid w:val="4DDC331D"/>
    <w:multiLevelType w:val="hybridMultilevel"/>
    <w:tmpl w:val="15EA10A2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2" w15:restartNumberingAfterBreak="0">
    <w:nsid w:val="4F8E4018"/>
    <w:multiLevelType w:val="hybridMultilevel"/>
    <w:tmpl w:val="E2DCC21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C660DD"/>
    <w:multiLevelType w:val="hybridMultilevel"/>
    <w:tmpl w:val="4B1CF416"/>
    <w:lvl w:ilvl="0" w:tplc="04090019">
      <w:start w:val="1"/>
      <w:numFmt w:val="lowerLetter"/>
      <w:lvlText w:val="%1."/>
      <w:lvlJc w:val="left"/>
      <w:pPr>
        <w:ind w:left="1155" w:hanging="360"/>
      </w:pPr>
    </w:lvl>
    <w:lvl w:ilvl="1" w:tplc="04090019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4" w15:restartNumberingAfterBreak="0">
    <w:nsid w:val="576E6806"/>
    <w:multiLevelType w:val="singleLevel"/>
    <w:tmpl w:val="9FBED14A"/>
    <w:lvl w:ilvl="0">
      <w:start w:val="1"/>
      <w:numFmt w:val="bullet"/>
      <w:pStyle w:val="Notelist2"/>
      <w:lvlText w:val=""/>
      <w:lvlJc w:val="left"/>
      <w:pPr>
        <w:tabs>
          <w:tab w:val="num" w:pos="1440"/>
        </w:tabs>
        <w:ind w:left="1440" w:hanging="288"/>
      </w:pPr>
      <w:rPr>
        <w:rFonts w:ascii="Symbol" w:hAnsi="Symbol" w:hint="default"/>
      </w:rPr>
    </w:lvl>
  </w:abstractNum>
  <w:abstractNum w:abstractNumId="25" w15:restartNumberingAfterBreak="0">
    <w:nsid w:val="589A56C8"/>
    <w:multiLevelType w:val="multilevel"/>
    <w:tmpl w:val="AA52A10C"/>
    <w:lvl w:ilvl="0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12" w:hanging="360"/>
      </w:pPr>
    </w:lvl>
    <w:lvl w:ilvl="2" w:tentative="1">
      <w:start w:val="1"/>
      <w:numFmt w:val="lowerRoman"/>
      <w:lvlText w:val="%3."/>
      <w:lvlJc w:val="right"/>
      <w:pPr>
        <w:ind w:left="2232" w:hanging="180"/>
      </w:pPr>
    </w:lvl>
    <w:lvl w:ilvl="3" w:tentative="1">
      <w:start w:val="1"/>
      <w:numFmt w:val="decimal"/>
      <w:lvlText w:val="%4."/>
      <w:lvlJc w:val="left"/>
      <w:pPr>
        <w:ind w:left="2952" w:hanging="360"/>
      </w:pPr>
    </w:lvl>
    <w:lvl w:ilvl="4" w:tentative="1">
      <w:start w:val="1"/>
      <w:numFmt w:val="lowerLetter"/>
      <w:lvlText w:val="%5."/>
      <w:lvlJc w:val="left"/>
      <w:pPr>
        <w:ind w:left="3672" w:hanging="360"/>
      </w:pPr>
    </w:lvl>
    <w:lvl w:ilvl="5" w:tentative="1">
      <w:start w:val="1"/>
      <w:numFmt w:val="lowerRoman"/>
      <w:lvlText w:val="%6."/>
      <w:lvlJc w:val="right"/>
      <w:pPr>
        <w:ind w:left="4392" w:hanging="180"/>
      </w:pPr>
    </w:lvl>
    <w:lvl w:ilvl="6" w:tentative="1">
      <w:start w:val="1"/>
      <w:numFmt w:val="decimal"/>
      <w:lvlText w:val="%7."/>
      <w:lvlJc w:val="left"/>
      <w:pPr>
        <w:ind w:left="5112" w:hanging="360"/>
      </w:pPr>
    </w:lvl>
    <w:lvl w:ilvl="7" w:tentative="1">
      <w:start w:val="1"/>
      <w:numFmt w:val="lowerLetter"/>
      <w:lvlText w:val="%8."/>
      <w:lvlJc w:val="left"/>
      <w:pPr>
        <w:ind w:left="5832" w:hanging="360"/>
      </w:pPr>
    </w:lvl>
    <w:lvl w:ilvl="8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6" w15:restartNumberingAfterBreak="0">
    <w:nsid w:val="5A02382B"/>
    <w:multiLevelType w:val="hybridMultilevel"/>
    <w:tmpl w:val="ECA2B1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9F5D0D"/>
    <w:multiLevelType w:val="hybridMultilevel"/>
    <w:tmpl w:val="FE383D44"/>
    <w:lvl w:ilvl="0" w:tplc="81D0975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8" w15:restartNumberingAfterBreak="0">
    <w:nsid w:val="6A0F0CED"/>
    <w:multiLevelType w:val="hybridMultilevel"/>
    <w:tmpl w:val="10028C04"/>
    <w:lvl w:ilvl="0" w:tplc="81D0975A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9" w15:restartNumberingAfterBreak="0">
    <w:nsid w:val="6BE91C6C"/>
    <w:multiLevelType w:val="hybridMultilevel"/>
    <w:tmpl w:val="7E0ADE00"/>
    <w:lvl w:ilvl="0" w:tplc="4098662A">
      <w:start w:val="1"/>
      <w:numFmt w:val="lowerLetter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0" w15:restartNumberingAfterBreak="0">
    <w:nsid w:val="71715252"/>
    <w:multiLevelType w:val="hybridMultilevel"/>
    <w:tmpl w:val="11A658B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1" w15:restartNumberingAfterBreak="0">
    <w:nsid w:val="73E27353"/>
    <w:multiLevelType w:val="hybridMultilevel"/>
    <w:tmpl w:val="13B42F1A"/>
    <w:lvl w:ilvl="0" w:tplc="6A6657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842A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32F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B0B8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8E3E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CE4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28D0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16B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ECE6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8E664A1"/>
    <w:multiLevelType w:val="hybridMultilevel"/>
    <w:tmpl w:val="5E06699C"/>
    <w:lvl w:ilvl="0" w:tplc="12C2EF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E928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089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2A52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9669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364D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80E0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AE8C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DA56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8"/>
  </w:num>
  <w:num w:numId="3">
    <w:abstractNumId w:val="15"/>
  </w:num>
  <w:num w:numId="4">
    <w:abstractNumId w:val="13"/>
  </w:num>
  <w:num w:numId="5">
    <w:abstractNumId w:val="24"/>
  </w:num>
  <w:num w:numId="6">
    <w:abstractNumId w:val="5"/>
  </w:num>
  <w:num w:numId="7">
    <w:abstractNumId w:val="18"/>
  </w:num>
  <w:num w:numId="8">
    <w:abstractNumId w:val="2"/>
    <w:lvlOverride w:ilvl="0">
      <w:lvl w:ilvl="0">
        <w:start w:val="1"/>
        <w:numFmt w:val="decimal"/>
        <w:pStyle w:val="Task1"/>
        <w:lvlText w:val="%1."/>
        <w:lvlJc w:val="left"/>
        <w:pPr>
          <w:tabs>
            <w:tab w:val="num" w:pos="432"/>
          </w:tabs>
          <w:ind w:left="432" w:hanging="432"/>
        </w:pPr>
        <w:rPr>
          <w:rFonts w:ascii="Arial" w:hAnsi="Arial" w:hint="default"/>
          <w:sz w:val="22"/>
        </w:rPr>
      </w:lvl>
    </w:lvlOverride>
    <w:lvlOverride w:ilvl="1">
      <w:lvl w:ilvl="1">
        <w:start w:val="1"/>
        <w:numFmt w:val="lowerLetter"/>
        <w:pStyle w:val="ListNumber"/>
        <w:lvlText w:val="%2."/>
        <w:lvlJc w:val="left"/>
        <w:pPr>
          <w:tabs>
            <w:tab w:val="num" w:pos="792"/>
          </w:tabs>
          <w:ind w:left="792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2">
      <w:lvl w:ilvl="2">
        <w:start w:val="1"/>
        <w:numFmt w:val="decimal"/>
        <w:pStyle w:val="ListNumber1"/>
        <w:lvlText w:val="%3)"/>
        <w:lvlJc w:val="left"/>
        <w:pPr>
          <w:tabs>
            <w:tab w:val="num" w:pos="864"/>
          </w:tabs>
          <w:ind w:left="1296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3">
      <w:lvl w:ilvl="3">
        <w:start w:val="1"/>
        <w:numFmt w:val="lowerLetter"/>
        <w:pStyle w:val="ListNumber2"/>
        <w:lvlText w:val="%4)"/>
        <w:lvlJc w:val="left"/>
        <w:pPr>
          <w:tabs>
            <w:tab w:val="num" w:pos="1728"/>
          </w:tabs>
          <w:ind w:left="1728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4">
      <w:lvl w:ilvl="4">
        <w:start w:val="1"/>
        <w:numFmt w:val="lowerRoman"/>
        <w:pStyle w:val="ListNumber3"/>
        <w:lvlText w:val="%5)"/>
        <w:lvlJc w:val="left"/>
        <w:pPr>
          <w:tabs>
            <w:tab w:val="num" w:pos="2160"/>
          </w:tabs>
          <w:ind w:left="2160" w:hanging="432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2592"/>
          </w:tabs>
          <w:ind w:left="2592" w:hanging="432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81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26"/>
  </w:num>
  <w:num w:numId="10">
    <w:abstractNumId w:val="32"/>
  </w:num>
  <w:num w:numId="11">
    <w:abstractNumId w:val="31"/>
  </w:num>
  <w:num w:numId="12">
    <w:abstractNumId w:val="9"/>
  </w:num>
  <w:num w:numId="13">
    <w:abstractNumId w:val="0"/>
  </w:num>
  <w:num w:numId="14">
    <w:abstractNumId w:val="14"/>
  </w:num>
  <w:num w:numId="15">
    <w:abstractNumId w:val="6"/>
  </w:num>
  <w:num w:numId="16">
    <w:abstractNumId w:val="19"/>
  </w:num>
  <w:num w:numId="17">
    <w:abstractNumId w:val="22"/>
  </w:num>
  <w:num w:numId="18">
    <w:abstractNumId w:val="2"/>
    <w:lvlOverride w:ilvl="0">
      <w:startOverride w:val="5"/>
    </w:lvlOverride>
  </w:num>
  <w:num w:numId="19">
    <w:abstractNumId w:val="16"/>
  </w:num>
  <w:num w:numId="20">
    <w:abstractNumId w:val="25"/>
  </w:num>
  <w:num w:numId="21">
    <w:abstractNumId w:val="7"/>
  </w:num>
  <w:num w:numId="22">
    <w:abstractNumId w:val="29"/>
  </w:num>
  <w:num w:numId="23">
    <w:abstractNumId w:val="3"/>
  </w:num>
  <w:num w:numId="24">
    <w:abstractNumId w:val="2"/>
    <w:lvlOverride w:ilvl="0">
      <w:startOverride w:val="2"/>
    </w:lvlOverride>
  </w:num>
  <w:num w:numId="25">
    <w:abstractNumId w:val="23"/>
  </w:num>
  <w:num w:numId="26">
    <w:abstractNumId w:val="11"/>
  </w:num>
  <w:num w:numId="27">
    <w:abstractNumId w:val="21"/>
  </w:num>
  <w:num w:numId="28">
    <w:abstractNumId w:val="27"/>
  </w:num>
  <w:num w:numId="29">
    <w:abstractNumId w:val="28"/>
  </w:num>
  <w:num w:numId="30">
    <w:abstractNumId w:val="20"/>
  </w:num>
  <w:num w:numId="31">
    <w:abstractNumId w:val="1"/>
  </w:num>
  <w:num w:numId="32">
    <w:abstractNumId w:val="30"/>
  </w:num>
  <w:num w:numId="33">
    <w:abstractNumId w:val="2"/>
    <w:lvlOverride w:ilvl="0">
      <w:lvl w:ilvl="0">
        <w:start w:val="1"/>
        <w:numFmt w:val="decimal"/>
        <w:pStyle w:val="Task1"/>
        <w:lvlText w:val="%1."/>
        <w:lvlJc w:val="left"/>
        <w:pPr>
          <w:tabs>
            <w:tab w:val="num" w:pos="432"/>
          </w:tabs>
          <w:ind w:left="432" w:hanging="432"/>
        </w:pPr>
        <w:rPr>
          <w:rFonts w:ascii="Arial" w:hAnsi="Arial" w:hint="default"/>
          <w:sz w:val="22"/>
        </w:rPr>
      </w:lvl>
    </w:lvlOverride>
    <w:lvlOverride w:ilvl="1">
      <w:lvl w:ilvl="1">
        <w:start w:val="1"/>
        <w:numFmt w:val="lowerLetter"/>
        <w:pStyle w:val="ListNumber"/>
        <w:lvlText w:val="%2."/>
        <w:lvlJc w:val="left"/>
        <w:pPr>
          <w:tabs>
            <w:tab w:val="num" w:pos="864"/>
          </w:tabs>
          <w:ind w:left="864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2">
      <w:lvl w:ilvl="2">
        <w:start w:val="1"/>
        <w:numFmt w:val="decimal"/>
        <w:pStyle w:val="ListNumber1"/>
        <w:lvlText w:val="%3)"/>
        <w:lvlJc w:val="left"/>
        <w:pPr>
          <w:tabs>
            <w:tab w:val="num" w:pos="864"/>
          </w:tabs>
          <w:ind w:left="1296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3">
      <w:lvl w:ilvl="3">
        <w:start w:val="1"/>
        <w:numFmt w:val="lowerLetter"/>
        <w:pStyle w:val="ListNumber2"/>
        <w:lvlText w:val="%4)"/>
        <w:lvlJc w:val="left"/>
        <w:pPr>
          <w:tabs>
            <w:tab w:val="num" w:pos="1728"/>
          </w:tabs>
          <w:ind w:left="1728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4">
      <w:lvl w:ilvl="4">
        <w:start w:val="1"/>
        <w:numFmt w:val="lowerRoman"/>
        <w:pStyle w:val="ListNumber3"/>
        <w:lvlText w:val="%5)"/>
        <w:lvlJc w:val="left"/>
        <w:pPr>
          <w:tabs>
            <w:tab w:val="num" w:pos="2160"/>
          </w:tabs>
          <w:ind w:left="2160" w:hanging="432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2592"/>
          </w:tabs>
          <w:ind w:left="2592" w:hanging="432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</w:num>
  <w:num w:numId="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2"/>
    </w:lvlOverride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"/>
    <w:lvlOverride w:ilvl="0">
      <w:lvl w:ilvl="0">
        <w:start w:val="1"/>
        <w:numFmt w:val="decimal"/>
        <w:pStyle w:val="Task1"/>
        <w:lvlText w:val="%1."/>
        <w:lvlJc w:val="left"/>
        <w:pPr>
          <w:tabs>
            <w:tab w:val="num" w:pos="432"/>
          </w:tabs>
          <w:ind w:left="432" w:hanging="432"/>
        </w:pPr>
        <w:rPr>
          <w:rFonts w:ascii="Arial" w:hAnsi="Arial" w:hint="default"/>
          <w:sz w:val="22"/>
        </w:rPr>
      </w:lvl>
    </w:lvlOverride>
    <w:lvlOverride w:ilvl="1">
      <w:lvl w:ilvl="1">
        <w:start w:val="1"/>
        <w:numFmt w:val="lowerLetter"/>
        <w:pStyle w:val="ListNumber"/>
        <w:lvlText w:val="%2."/>
        <w:lvlJc w:val="left"/>
        <w:pPr>
          <w:tabs>
            <w:tab w:val="num" w:pos="864"/>
          </w:tabs>
          <w:ind w:left="864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2">
      <w:lvl w:ilvl="2">
        <w:start w:val="1"/>
        <w:numFmt w:val="decimal"/>
        <w:pStyle w:val="ListNumber1"/>
        <w:lvlText w:val="%3)"/>
        <w:lvlJc w:val="left"/>
        <w:pPr>
          <w:tabs>
            <w:tab w:val="num" w:pos="864"/>
          </w:tabs>
          <w:ind w:left="1296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3">
      <w:lvl w:ilvl="3">
        <w:start w:val="1"/>
        <w:numFmt w:val="lowerLetter"/>
        <w:pStyle w:val="ListNumber2"/>
        <w:lvlText w:val="%4)"/>
        <w:lvlJc w:val="left"/>
        <w:pPr>
          <w:tabs>
            <w:tab w:val="num" w:pos="1728"/>
          </w:tabs>
          <w:ind w:left="1728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4">
      <w:lvl w:ilvl="4">
        <w:start w:val="1"/>
        <w:numFmt w:val="lowerRoman"/>
        <w:pStyle w:val="ListNumber3"/>
        <w:lvlText w:val="%5)"/>
        <w:lvlJc w:val="left"/>
        <w:pPr>
          <w:tabs>
            <w:tab w:val="num" w:pos="2160"/>
          </w:tabs>
          <w:ind w:left="2160" w:hanging="432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2592"/>
          </w:tabs>
          <w:ind w:left="2592" w:hanging="432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7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4">
    <w:abstractNumId w:val="2"/>
    <w:lvlOverride w:ilvl="0">
      <w:startOverride w:val="1"/>
      <w:lvl w:ilvl="0">
        <w:start w:val="1"/>
        <w:numFmt w:val="decimal"/>
        <w:pStyle w:val="Task1"/>
        <w:lvlText w:val="%1."/>
        <w:lvlJc w:val="left"/>
        <w:pPr>
          <w:tabs>
            <w:tab w:val="num" w:pos="432"/>
          </w:tabs>
          <w:ind w:left="432" w:hanging="432"/>
        </w:pPr>
        <w:rPr>
          <w:rFonts w:ascii="Arial" w:hAnsi="Arial" w:hint="default"/>
          <w:sz w:val="22"/>
        </w:rPr>
      </w:lvl>
    </w:lvlOverride>
    <w:lvlOverride w:ilvl="1">
      <w:startOverride w:val="1"/>
      <w:lvl w:ilvl="1">
        <w:start w:val="1"/>
        <w:numFmt w:val="lowerLetter"/>
        <w:pStyle w:val="ListNumber"/>
        <w:lvlText w:val="%2."/>
        <w:lvlJc w:val="left"/>
        <w:pPr>
          <w:tabs>
            <w:tab w:val="num" w:pos="864"/>
          </w:tabs>
          <w:ind w:left="864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2">
      <w:startOverride w:val="1"/>
      <w:lvl w:ilvl="2">
        <w:start w:val="1"/>
        <w:numFmt w:val="decimal"/>
        <w:pStyle w:val="ListNumber1"/>
        <w:lvlText w:val="%3)"/>
        <w:lvlJc w:val="left"/>
        <w:pPr>
          <w:tabs>
            <w:tab w:val="num" w:pos="864"/>
          </w:tabs>
          <w:ind w:left="1296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3">
      <w:startOverride w:val="1"/>
      <w:lvl w:ilvl="3">
        <w:start w:val="1"/>
        <w:numFmt w:val="lowerLetter"/>
        <w:pStyle w:val="ListNumber2"/>
        <w:lvlText w:val="%4)"/>
        <w:lvlJc w:val="left"/>
        <w:pPr>
          <w:tabs>
            <w:tab w:val="num" w:pos="1728"/>
          </w:tabs>
          <w:ind w:left="1728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4">
      <w:startOverride w:val="1"/>
      <w:lvl w:ilvl="4">
        <w:start w:val="1"/>
        <w:numFmt w:val="lowerRoman"/>
        <w:pStyle w:val="ListNumber3"/>
        <w:lvlText w:val="%5)"/>
        <w:lvlJc w:val="left"/>
        <w:pPr>
          <w:tabs>
            <w:tab w:val="num" w:pos="2160"/>
          </w:tabs>
          <w:ind w:left="2160" w:hanging="432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tabs>
            <w:tab w:val="num" w:pos="2592"/>
          </w:tabs>
          <w:ind w:left="2592" w:hanging="43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36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72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5">
    <w:abstractNumId w:val="2"/>
    <w:lvlOverride w:ilvl="0">
      <w:startOverride w:val="5"/>
      <w:lvl w:ilvl="0">
        <w:start w:val="5"/>
        <w:numFmt w:val="decimal"/>
        <w:pStyle w:val="Task1"/>
        <w:lvlText w:val="%1."/>
        <w:lvlJc w:val="left"/>
        <w:pPr>
          <w:tabs>
            <w:tab w:val="num" w:pos="432"/>
          </w:tabs>
          <w:ind w:left="432" w:hanging="432"/>
        </w:pPr>
        <w:rPr>
          <w:rFonts w:ascii="Arial" w:hAnsi="Arial" w:hint="default"/>
          <w:sz w:val="22"/>
        </w:rPr>
      </w:lvl>
    </w:lvlOverride>
  </w:num>
  <w:num w:numId="46">
    <w:abstractNumId w:val="2"/>
    <w:lvlOverride w:ilvl="0">
      <w:startOverride w:val="1"/>
      <w:lvl w:ilvl="0">
        <w:start w:val="1"/>
        <w:numFmt w:val="decimal"/>
        <w:pStyle w:val="Task1"/>
        <w:lvlText w:val="%1."/>
        <w:lvlJc w:val="left"/>
        <w:pPr>
          <w:tabs>
            <w:tab w:val="num" w:pos="432"/>
          </w:tabs>
          <w:ind w:left="432" w:hanging="432"/>
        </w:pPr>
        <w:rPr>
          <w:rFonts w:ascii="Arial" w:hAnsi="Arial" w:hint="default"/>
          <w:sz w:val="22"/>
        </w:rPr>
      </w:lvl>
    </w:lvlOverride>
    <w:lvlOverride w:ilvl="1">
      <w:startOverride w:val="1"/>
      <w:lvl w:ilvl="1">
        <w:start w:val="1"/>
        <w:numFmt w:val="lowerLetter"/>
        <w:pStyle w:val="ListNumber"/>
        <w:lvlText w:val="%2."/>
        <w:lvlJc w:val="left"/>
        <w:pPr>
          <w:tabs>
            <w:tab w:val="num" w:pos="864"/>
          </w:tabs>
          <w:ind w:left="864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2">
      <w:startOverride w:val="1"/>
      <w:lvl w:ilvl="2">
        <w:start w:val="1"/>
        <w:numFmt w:val="decimal"/>
        <w:pStyle w:val="ListNumber1"/>
        <w:lvlText w:val="%3)"/>
        <w:lvlJc w:val="left"/>
        <w:pPr>
          <w:tabs>
            <w:tab w:val="num" w:pos="864"/>
          </w:tabs>
          <w:ind w:left="1296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3">
      <w:startOverride w:val="1"/>
      <w:lvl w:ilvl="3">
        <w:start w:val="1"/>
        <w:numFmt w:val="lowerLetter"/>
        <w:pStyle w:val="ListNumber2"/>
        <w:lvlText w:val="%4)"/>
        <w:lvlJc w:val="left"/>
        <w:pPr>
          <w:tabs>
            <w:tab w:val="num" w:pos="1728"/>
          </w:tabs>
          <w:ind w:left="1728" w:hanging="432"/>
        </w:pPr>
        <w:rPr>
          <w:rFonts w:ascii="Arial" w:hAnsi="Arial" w:hint="default"/>
          <w:b w:val="0"/>
          <w:i w:val="0"/>
          <w:sz w:val="22"/>
        </w:rPr>
      </w:lvl>
    </w:lvlOverride>
    <w:lvlOverride w:ilvl="4">
      <w:startOverride w:val="1"/>
      <w:lvl w:ilvl="4">
        <w:start w:val="1"/>
        <w:numFmt w:val="lowerRoman"/>
        <w:pStyle w:val="ListNumber3"/>
        <w:lvlText w:val="%5)"/>
        <w:lvlJc w:val="left"/>
        <w:pPr>
          <w:tabs>
            <w:tab w:val="num" w:pos="2160"/>
          </w:tabs>
          <w:ind w:left="2160" w:hanging="432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tabs>
            <w:tab w:val="num" w:pos="2592"/>
          </w:tabs>
          <w:ind w:left="2592" w:hanging="43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7">
    <w:abstractNumId w:val="12"/>
  </w:num>
  <w:num w:numId="48">
    <w:abstractNumId w:val="10"/>
  </w:num>
  <w:num w:numId="49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NumberType" w:val="Non-decimal"/>
    <w:docVar w:name="Actor" w:val="41,63,74,6F,72,"/>
    <w:docVar w:name="Box_Text" w:val="42,6F,78,20,54,65,78,74,"/>
    <w:docVar w:name="Directive" w:val="44,69,72,65,63,74,69,76,65,"/>
    <w:docVar w:name="FlowChartNameChange" w:val="Flowchart"/>
    <w:docVar w:name="Footer1Center" w:val="Copyright © {date \@ &quot;yyyy&quot;}, Oracle and/or its affiliates. All rights reserved."/>
    <w:docVar w:name="Footer1Style" w:val="Footer"/>
    <w:docVar w:name="Footer2Left" w:val="{title}"/>
    <w:docVar w:name="Footer2Right" w:val="{filename \*upper}"/>
    <w:docVar w:name="Footer2Style" w:val="Footer 2"/>
    <w:docVar w:name="Footer3Center" w:val="Page {page} of {numpages}"/>
    <w:docVar w:name="Footer3Left" w:val="Effective {effective}"/>
    <w:docVar w:name="Footer3Right" w:val="Rev {revision}"/>
    <w:docVar w:name="Footer3Style" w:val="Footer 3"/>
    <w:docVar w:name="Header1Style" w:val="Header"/>
    <w:docVar w:name="Header2Style" w:val="Header"/>
    <w:docVar w:name="Header3Style" w:val="Header"/>
    <w:docVar w:name="HTMLFooter" w:val="none"/>
    <w:docVar w:name="HTMLHeader" w:val="none"/>
    <w:docVar w:name="LessonNum" w:val="1"/>
    <w:docVar w:name="Note_list_1" w:val="4E,6F,74,65,20,6C,69,73,74,20,31,"/>
    <w:docVar w:name="Page_Title" w:val="50,61,67,65,20,54,69,74,6C,65,"/>
    <w:docVar w:name="Paradigm_Condition" w:val="condition"/>
    <w:docVar w:name="Paradigm_effective" w:val="06/01/2014"/>
    <w:docVar w:name="Paradigm_EndOfActivity" w:val="End of activity"/>
    <w:docVar w:name="Paradigm_Goto" w:val="Goto task"/>
    <w:docVar w:name="Paradigm_IfContinue" w:val="If condition, goto task"/>
    <w:docVar w:name="Paradigm_language" w:val="English (US)"/>
    <w:docVar w:name="Paradigm_margins" w:val="0"/>
    <w:docVar w:name="Paradigm_OtherWise" w:val="Otherwise, goto task"/>
    <w:docVar w:name="Paradigm_paper" w:val="0"/>
    <w:docVar w:name="Paradigm_ReferTo" w:val="Refer to"/>
    <w:docVar w:name="Paradigm_revision" w:val="1"/>
    <w:docVar w:name="Section_Title" w:val="53,65,63,74,69,6F,6E,20,54,69,74,6C,65,"/>
    <w:docVar w:name="Style_Actor" w:val="Actor"/>
    <w:docVar w:name="Style_Box_Text" w:val="Box Text"/>
    <w:docVar w:name="Style_Chapter_Subtitle" w:val="Chapter Subtitle"/>
    <w:docVar w:name="Style_Chapter_Title" w:val="Chapter Title"/>
    <w:docVar w:name="Style_Code" w:val="Code"/>
    <w:docVar w:name="Style_Directive" w:val="Directive"/>
    <w:docVar w:name="Style_Flowchart" w:val="Flowchart"/>
    <w:docVar w:name="Style_Footer_2" w:val="Footer 2"/>
    <w:docVar w:name="Style_Footer_3" w:val="Footer 3"/>
    <w:docVar w:name="Style_Header_2" w:val="Header 2"/>
    <w:docVar w:name="Style_Header_3" w:val="Header 3"/>
    <w:docVar w:name="Style_Instructor" w:val="Instructor"/>
    <w:docVar w:name="Style_Note_1" w:val="Note 1"/>
    <w:docVar w:name="Style_Note_2" w:val="Note 2"/>
    <w:docVar w:name="Style_Note_3" w:val="Note 3"/>
    <w:docVar w:name="Style_Note_list_1" w:val="Note list 1"/>
    <w:docVar w:name="Style_Note_list_2" w:val="Note list 2"/>
    <w:docVar w:name="Style_Note_list_3" w:val="Note list 3"/>
    <w:docVar w:name="Style_Page_Title" w:val="Page Title"/>
    <w:docVar w:name="Style_Page_Title_2" w:val="Page Title 2"/>
    <w:docVar w:name="Style_Qualifier" w:val="Qualifier"/>
    <w:docVar w:name="Style_Section_Title" w:val="Section Title"/>
    <w:docVar w:name="Style_Subheading" w:val="Subheading"/>
    <w:docVar w:name="Style_Table" w:val="Table"/>
    <w:docVar w:name="Style_Table_Header" w:val="Table Header"/>
    <w:docVar w:name="Style_Task_1" w:val="Task 1"/>
    <w:docVar w:name="Style_Task_2" w:val="Task 2"/>
    <w:docVar w:name="Style_Task_3" w:val="Task 3"/>
    <w:docVar w:name="Task_1" w:val="54,61,73,6B,20,31,"/>
    <w:docVar w:name="TasksNameChange" w:val="Tasks"/>
    <w:docVar w:name="test" w:val="will it be there?"/>
  </w:docVars>
  <w:rsids>
    <w:rsidRoot w:val="00625E6A"/>
    <w:rsid w:val="00000333"/>
    <w:rsid w:val="00002D75"/>
    <w:rsid w:val="00006A6D"/>
    <w:rsid w:val="00016F2B"/>
    <w:rsid w:val="000174D5"/>
    <w:rsid w:val="000208F9"/>
    <w:rsid w:val="00023370"/>
    <w:rsid w:val="000316AF"/>
    <w:rsid w:val="00031C41"/>
    <w:rsid w:val="00034095"/>
    <w:rsid w:val="00035A87"/>
    <w:rsid w:val="00040D53"/>
    <w:rsid w:val="00041DE3"/>
    <w:rsid w:val="000427C2"/>
    <w:rsid w:val="00051312"/>
    <w:rsid w:val="00051E65"/>
    <w:rsid w:val="00056081"/>
    <w:rsid w:val="00057557"/>
    <w:rsid w:val="00061D96"/>
    <w:rsid w:val="00066FAC"/>
    <w:rsid w:val="00067475"/>
    <w:rsid w:val="00071202"/>
    <w:rsid w:val="000722FF"/>
    <w:rsid w:val="000772B0"/>
    <w:rsid w:val="000806BC"/>
    <w:rsid w:val="0008449B"/>
    <w:rsid w:val="0008696A"/>
    <w:rsid w:val="000968EB"/>
    <w:rsid w:val="000A3DF1"/>
    <w:rsid w:val="000A47ED"/>
    <w:rsid w:val="000A55D9"/>
    <w:rsid w:val="000A56A0"/>
    <w:rsid w:val="000A5F2F"/>
    <w:rsid w:val="000B1381"/>
    <w:rsid w:val="000B2F97"/>
    <w:rsid w:val="000B36B1"/>
    <w:rsid w:val="000B58C6"/>
    <w:rsid w:val="000B66E4"/>
    <w:rsid w:val="000C03AE"/>
    <w:rsid w:val="000C712F"/>
    <w:rsid w:val="000D10D4"/>
    <w:rsid w:val="000D2884"/>
    <w:rsid w:val="000E5AD8"/>
    <w:rsid w:val="000E72B6"/>
    <w:rsid w:val="000F1A2E"/>
    <w:rsid w:val="000F6B54"/>
    <w:rsid w:val="000F6C05"/>
    <w:rsid w:val="0010388A"/>
    <w:rsid w:val="00110BD1"/>
    <w:rsid w:val="00112900"/>
    <w:rsid w:val="001142A2"/>
    <w:rsid w:val="00115316"/>
    <w:rsid w:val="00121758"/>
    <w:rsid w:val="00130413"/>
    <w:rsid w:val="00131E75"/>
    <w:rsid w:val="0013295A"/>
    <w:rsid w:val="00134A06"/>
    <w:rsid w:val="00136288"/>
    <w:rsid w:val="00137F75"/>
    <w:rsid w:val="00140282"/>
    <w:rsid w:val="00142F80"/>
    <w:rsid w:val="00147709"/>
    <w:rsid w:val="00153457"/>
    <w:rsid w:val="00154CCB"/>
    <w:rsid w:val="00160065"/>
    <w:rsid w:val="00160D21"/>
    <w:rsid w:val="00161DE1"/>
    <w:rsid w:val="00166840"/>
    <w:rsid w:val="00171070"/>
    <w:rsid w:val="0019322B"/>
    <w:rsid w:val="00193ADA"/>
    <w:rsid w:val="00194433"/>
    <w:rsid w:val="00194A57"/>
    <w:rsid w:val="00197F48"/>
    <w:rsid w:val="001A02A2"/>
    <w:rsid w:val="001A3689"/>
    <w:rsid w:val="001A442B"/>
    <w:rsid w:val="001A669F"/>
    <w:rsid w:val="001A66A0"/>
    <w:rsid w:val="001A6E42"/>
    <w:rsid w:val="001B059F"/>
    <w:rsid w:val="001B2980"/>
    <w:rsid w:val="001B3913"/>
    <w:rsid w:val="001B5A92"/>
    <w:rsid w:val="001C5B14"/>
    <w:rsid w:val="001D2573"/>
    <w:rsid w:val="001D3167"/>
    <w:rsid w:val="001D4DB0"/>
    <w:rsid w:val="001D58B7"/>
    <w:rsid w:val="001E1444"/>
    <w:rsid w:val="001F6715"/>
    <w:rsid w:val="001F68EA"/>
    <w:rsid w:val="001F78C3"/>
    <w:rsid w:val="002007C4"/>
    <w:rsid w:val="00200E87"/>
    <w:rsid w:val="00204DD7"/>
    <w:rsid w:val="00206EC5"/>
    <w:rsid w:val="00210259"/>
    <w:rsid w:val="0021651E"/>
    <w:rsid w:val="00221AA3"/>
    <w:rsid w:val="0022319B"/>
    <w:rsid w:val="002236EC"/>
    <w:rsid w:val="00225692"/>
    <w:rsid w:val="00226007"/>
    <w:rsid w:val="00231447"/>
    <w:rsid w:val="00233A24"/>
    <w:rsid w:val="00233CBF"/>
    <w:rsid w:val="00234B40"/>
    <w:rsid w:val="00237504"/>
    <w:rsid w:val="0024136D"/>
    <w:rsid w:val="00246EB6"/>
    <w:rsid w:val="00247691"/>
    <w:rsid w:val="00250372"/>
    <w:rsid w:val="00252C7E"/>
    <w:rsid w:val="00252F71"/>
    <w:rsid w:val="00254BB2"/>
    <w:rsid w:val="00256F66"/>
    <w:rsid w:val="00257DC8"/>
    <w:rsid w:val="002603A1"/>
    <w:rsid w:val="00263711"/>
    <w:rsid w:val="002664C4"/>
    <w:rsid w:val="00267F91"/>
    <w:rsid w:val="00275C54"/>
    <w:rsid w:val="00276C95"/>
    <w:rsid w:val="00282718"/>
    <w:rsid w:val="00284FCE"/>
    <w:rsid w:val="002856D2"/>
    <w:rsid w:val="00286126"/>
    <w:rsid w:val="002976D3"/>
    <w:rsid w:val="002A1742"/>
    <w:rsid w:val="002A3E0A"/>
    <w:rsid w:val="002A4E9C"/>
    <w:rsid w:val="002A4EDB"/>
    <w:rsid w:val="002A6F8A"/>
    <w:rsid w:val="002A7AB7"/>
    <w:rsid w:val="002A7E10"/>
    <w:rsid w:val="002B1F6C"/>
    <w:rsid w:val="002B4D4A"/>
    <w:rsid w:val="002B5389"/>
    <w:rsid w:val="002C29EC"/>
    <w:rsid w:val="002C6B93"/>
    <w:rsid w:val="002D2C58"/>
    <w:rsid w:val="002E08D0"/>
    <w:rsid w:val="002E2B2D"/>
    <w:rsid w:val="002E3B64"/>
    <w:rsid w:val="002F05DD"/>
    <w:rsid w:val="002F16EF"/>
    <w:rsid w:val="002F5662"/>
    <w:rsid w:val="002F6A68"/>
    <w:rsid w:val="00304FCC"/>
    <w:rsid w:val="00306B10"/>
    <w:rsid w:val="003073D1"/>
    <w:rsid w:val="003075DC"/>
    <w:rsid w:val="0031150C"/>
    <w:rsid w:val="00315A98"/>
    <w:rsid w:val="00320FF0"/>
    <w:rsid w:val="003217D0"/>
    <w:rsid w:val="00324BF2"/>
    <w:rsid w:val="003331E8"/>
    <w:rsid w:val="0033473D"/>
    <w:rsid w:val="003420C5"/>
    <w:rsid w:val="003431D9"/>
    <w:rsid w:val="003500D3"/>
    <w:rsid w:val="00350702"/>
    <w:rsid w:val="00356113"/>
    <w:rsid w:val="00356BA6"/>
    <w:rsid w:val="00361E59"/>
    <w:rsid w:val="0036382D"/>
    <w:rsid w:val="00364D9D"/>
    <w:rsid w:val="0037019A"/>
    <w:rsid w:val="0037210A"/>
    <w:rsid w:val="003737C8"/>
    <w:rsid w:val="003753AD"/>
    <w:rsid w:val="00377F6B"/>
    <w:rsid w:val="003839CB"/>
    <w:rsid w:val="00384689"/>
    <w:rsid w:val="00384D5E"/>
    <w:rsid w:val="0038639F"/>
    <w:rsid w:val="0038766A"/>
    <w:rsid w:val="00392B8C"/>
    <w:rsid w:val="003A20D3"/>
    <w:rsid w:val="003A2E82"/>
    <w:rsid w:val="003B13BE"/>
    <w:rsid w:val="003B323C"/>
    <w:rsid w:val="003B72D6"/>
    <w:rsid w:val="003C0E3A"/>
    <w:rsid w:val="003C3D80"/>
    <w:rsid w:val="003D1CC5"/>
    <w:rsid w:val="003D2568"/>
    <w:rsid w:val="003D2E05"/>
    <w:rsid w:val="003D3579"/>
    <w:rsid w:val="003D4F17"/>
    <w:rsid w:val="003D6E19"/>
    <w:rsid w:val="003D70F7"/>
    <w:rsid w:val="003D7F26"/>
    <w:rsid w:val="003E1EE4"/>
    <w:rsid w:val="003E4580"/>
    <w:rsid w:val="003E59BA"/>
    <w:rsid w:val="003E6FE6"/>
    <w:rsid w:val="003E74F6"/>
    <w:rsid w:val="003F01C7"/>
    <w:rsid w:val="0040303E"/>
    <w:rsid w:val="00404750"/>
    <w:rsid w:val="00404A7B"/>
    <w:rsid w:val="0040626F"/>
    <w:rsid w:val="004067DE"/>
    <w:rsid w:val="00407003"/>
    <w:rsid w:val="004111F4"/>
    <w:rsid w:val="00412617"/>
    <w:rsid w:val="004142F4"/>
    <w:rsid w:val="00416F12"/>
    <w:rsid w:val="004216A9"/>
    <w:rsid w:val="00425A46"/>
    <w:rsid w:val="00430A67"/>
    <w:rsid w:val="00430D99"/>
    <w:rsid w:val="00431845"/>
    <w:rsid w:val="00431F74"/>
    <w:rsid w:val="00436A22"/>
    <w:rsid w:val="0044648F"/>
    <w:rsid w:val="004470B9"/>
    <w:rsid w:val="0045116B"/>
    <w:rsid w:val="00451393"/>
    <w:rsid w:val="00451E94"/>
    <w:rsid w:val="00452635"/>
    <w:rsid w:val="00454C6E"/>
    <w:rsid w:val="004636C4"/>
    <w:rsid w:val="00467D47"/>
    <w:rsid w:val="0047039E"/>
    <w:rsid w:val="00471588"/>
    <w:rsid w:val="00477EAF"/>
    <w:rsid w:val="004851EC"/>
    <w:rsid w:val="00487B89"/>
    <w:rsid w:val="0049351A"/>
    <w:rsid w:val="00493C7D"/>
    <w:rsid w:val="004945EB"/>
    <w:rsid w:val="00495A10"/>
    <w:rsid w:val="004A03DD"/>
    <w:rsid w:val="004A04B0"/>
    <w:rsid w:val="004A34FE"/>
    <w:rsid w:val="004B1E78"/>
    <w:rsid w:val="004B3821"/>
    <w:rsid w:val="004C2339"/>
    <w:rsid w:val="004C4447"/>
    <w:rsid w:val="004C5DA0"/>
    <w:rsid w:val="004C7412"/>
    <w:rsid w:val="004E0941"/>
    <w:rsid w:val="004E3170"/>
    <w:rsid w:val="004F07FE"/>
    <w:rsid w:val="004F223C"/>
    <w:rsid w:val="004F5151"/>
    <w:rsid w:val="00500B1D"/>
    <w:rsid w:val="005016EC"/>
    <w:rsid w:val="00503283"/>
    <w:rsid w:val="00506121"/>
    <w:rsid w:val="00510F66"/>
    <w:rsid w:val="005114AA"/>
    <w:rsid w:val="00514E66"/>
    <w:rsid w:val="0051701D"/>
    <w:rsid w:val="00517893"/>
    <w:rsid w:val="005201FF"/>
    <w:rsid w:val="005226DD"/>
    <w:rsid w:val="005310F1"/>
    <w:rsid w:val="0053567B"/>
    <w:rsid w:val="005371D9"/>
    <w:rsid w:val="00537D2A"/>
    <w:rsid w:val="00545E44"/>
    <w:rsid w:val="00551484"/>
    <w:rsid w:val="00552012"/>
    <w:rsid w:val="005533AD"/>
    <w:rsid w:val="00553BB8"/>
    <w:rsid w:val="00556ACF"/>
    <w:rsid w:val="00556D9A"/>
    <w:rsid w:val="005570E2"/>
    <w:rsid w:val="00560480"/>
    <w:rsid w:val="00560B67"/>
    <w:rsid w:val="005615F9"/>
    <w:rsid w:val="00562119"/>
    <w:rsid w:val="00563D68"/>
    <w:rsid w:val="00565C68"/>
    <w:rsid w:val="00570AA8"/>
    <w:rsid w:val="00576508"/>
    <w:rsid w:val="005823A3"/>
    <w:rsid w:val="00583AC1"/>
    <w:rsid w:val="00584D2B"/>
    <w:rsid w:val="005860FB"/>
    <w:rsid w:val="00586269"/>
    <w:rsid w:val="00587237"/>
    <w:rsid w:val="00587418"/>
    <w:rsid w:val="005A1154"/>
    <w:rsid w:val="005A320C"/>
    <w:rsid w:val="005A3A2F"/>
    <w:rsid w:val="005A7EB5"/>
    <w:rsid w:val="005B20FB"/>
    <w:rsid w:val="005B3AB5"/>
    <w:rsid w:val="005B5441"/>
    <w:rsid w:val="005B68E0"/>
    <w:rsid w:val="005C0FF4"/>
    <w:rsid w:val="005C3566"/>
    <w:rsid w:val="005C695C"/>
    <w:rsid w:val="005D0F8D"/>
    <w:rsid w:val="005D45CB"/>
    <w:rsid w:val="005D4F1E"/>
    <w:rsid w:val="005D5CC6"/>
    <w:rsid w:val="005D5DB9"/>
    <w:rsid w:val="005D64CB"/>
    <w:rsid w:val="005E22E4"/>
    <w:rsid w:val="005E3C4B"/>
    <w:rsid w:val="005E5A53"/>
    <w:rsid w:val="005E5D2B"/>
    <w:rsid w:val="005F0992"/>
    <w:rsid w:val="005F3105"/>
    <w:rsid w:val="006056B0"/>
    <w:rsid w:val="00613E03"/>
    <w:rsid w:val="006153BE"/>
    <w:rsid w:val="0062567C"/>
    <w:rsid w:val="00625E6A"/>
    <w:rsid w:val="00626091"/>
    <w:rsid w:val="00626ADC"/>
    <w:rsid w:val="0062746E"/>
    <w:rsid w:val="0063134E"/>
    <w:rsid w:val="0063596C"/>
    <w:rsid w:val="006413EB"/>
    <w:rsid w:val="00643EEC"/>
    <w:rsid w:val="0065165E"/>
    <w:rsid w:val="00651CC4"/>
    <w:rsid w:val="00654F07"/>
    <w:rsid w:val="0065765C"/>
    <w:rsid w:val="00662405"/>
    <w:rsid w:val="00667002"/>
    <w:rsid w:val="00672A92"/>
    <w:rsid w:val="006756B4"/>
    <w:rsid w:val="00676B3C"/>
    <w:rsid w:val="0068486B"/>
    <w:rsid w:val="00684E11"/>
    <w:rsid w:val="0069231B"/>
    <w:rsid w:val="006A0824"/>
    <w:rsid w:val="006A1309"/>
    <w:rsid w:val="006A3736"/>
    <w:rsid w:val="006A4133"/>
    <w:rsid w:val="006A77CA"/>
    <w:rsid w:val="006B13A7"/>
    <w:rsid w:val="006B17B2"/>
    <w:rsid w:val="006C04C1"/>
    <w:rsid w:val="006C055E"/>
    <w:rsid w:val="006C0874"/>
    <w:rsid w:val="006C0982"/>
    <w:rsid w:val="006C42B3"/>
    <w:rsid w:val="006C4FF7"/>
    <w:rsid w:val="006C64CE"/>
    <w:rsid w:val="006C790F"/>
    <w:rsid w:val="006D13AC"/>
    <w:rsid w:val="006D59B2"/>
    <w:rsid w:val="006D5EC6"/>
    <w:rsid w:val="006D6DBA"/>
    <w:rsid w:val="006D7593"/>
    <w:rsid w:val="006D790C"/>
    <w:rsid w:val="006E0408"/>
    <w:rsid w:val="006E6E2E"/>
    <w:rsid w:val="006F63BA"/>
    <w:rsid w:val="0070013B"/>
    <w:rsid w:val="007052F9"/>
    <w:rsid w:val="0071128D"/>
    <w:rsid w:val="007112EA"/>
    <w:rsid w:val="00712FD5"/>
    <w:rsid w:val="00714B34"/>
    <w:rsid w:val="00716E8C"/>
    <w:rsid w:val="007253CE"/>
    <w:rsid w:val="0073261E"/>
    <w:rsid w:val="00732FE6"/>
    <w:rsid w:val="00740B73"/>
    <w:rsid w:val="00740D98"/>
    <w:rsid w:val="00743B26"/>
    <w:rsid w:val="0074431F"/>
    <w:rsid w:val="0074669A"/>
    <w:rsid w:val="00752358"/>
    <w:rsid w:val="00752395"/>
    <w:rsid w:val="007576B8"/>
    <w:rsid w:val="00761608"/>
    <w:rsid w:val="00763091"/>
    <w:rsid w:val="00771154"/>
    <w:rsid w:val="007768C5"/>
    <w:rsid w:val="007779EE"/>
    <w:rsid w:val="0078253D"/>
    <w:rsid w:val="007842CC"/>
    <w:rsid w:val="007922C6"/>
    <w:rsid w:val="00793AC1"/>
    <w:rsid w:val="00793D58"/>
    <w:rsid w:val="0079515D"/>
    <w:rsid w:val="007952EA"/>
    <w:rsid w:val="00795FC5"/>
    <w:rsid w:val="007A3FF8"/>
    <w:rsid w:val="007A423D"/>
    <w:rsid w:val="007B300F"/>
    <w:rsid w:val="007B52BB"/>
    <w:rsid w:val="007B5E74"/>
    <w:rsid w:val="007B7476"/>
    <w:rsid w:val="007C11BC"/>
    <w:rsid w:val="007C1427"/>
    <w:rsid w:val="007C2740"/>
    <w:rsid w:val="007D2180"/>
    <w:rsid w:val="007D6451"/>
    <w:rsid w:val="007E308B"/>
    <w:rsid w:val="007E386B"/>
    <w:rsid w:val="007E7C8A"/>
    <w:rsid w:val="007F07BE"/>
    <w:rsid w:val="007F6692"/>
    <w:rsid w:val="008005D5"/>
    <w:rsid w:val="00804DD9"/>
    <w:rsid w:val="00804F22"/>
    <w:rsid w:val="0081726E"/>
    <w:rsid w:val="00817FF6"/>
    <w:rsid w:val="00821961"/>
    <w:rsid w:val="008221D9"/>
    <w:rsid w:val="00824DE3"/>
    <w:rsid w:val="0083037A"/>
    <w:rsid w:val="00830BF3"/>
    <w:rsid w:val="00833712"/>
    <w:rsid w:val="008350A3"/>
    <w:rsid w:val="00837BFD"/>
    <w:rsid w:val="008419FB"/>
    <w:rsid w:val="00844090"/>
    <w:rsid w:val="00844425"/>
    <w:rsid w:val="00844BFF"/>
    <w:rsid w:val="008450C3"/>
    <w:rsid w:val="00846A74"/>
    <w:rsid w:val="00847726"/>
    <w:rsid w:val="00851048"/>
    <w:rsid w:val="00852C71"/>
    <w:rsid w:val="008563DB"/>
    <w:rsid w:val="0086007A"/>
    <w:rsid w:val="008625CB"/>
    <w:rsid w:val="00862BA9"/>
    <w:rsid w:val="0086400B"/>
    <w:rsid w:val="00873AA9"/>
    <w:rsid w:val="00873BCB"/>
    <w:rsid w:val="00877416"/>
    <w:rsid w:val="008805FC"/>
    <w:rsid w:val="00882D74"/>
    <w:rsid w:val="00887205"/>
    <w:rsid w:val="00890583"/>
    <w:rsid w:val="00890675"/>
    <w:rsid w:val="00891C78"/>
    <w:rsid w:val="008956CC"/>
    <w:rsid w:val="00897F1F"/>
    <w:rsid w:val="008A0293"/>
    <w:rsid w:val="008A1666"/>
    <w:rsid w:val="008A5265"/>
    <w:rsid w:val="008A5C4D"/>
    <w:rsid w:val="008A62CD"/>
    <w:rsid w:val="008B390F"/>
    <w:rsid w:val="008C21C1"/>
    <w:rsid w:val="008C24EF"/>
    <w:rsid w:val="008C2AF5"/>
    <w:rsid w:val="008C2D97"/>
    <w:rsid w:val="008C729C"/>
    <w:rsid w:val="008D0292"/>
    <w:rsid w:val="008E7F00"/>
    <w:rsid w:val="008F2BE9"/>
    <w:rsid w:val="008F378A"/>
    <w:rsid w:val="008F50B8"/>
    <w:rsid w:val="008F5842"/>
    <w:rsid w:val="008F70F5"/>
    <w:rsid w:val="009039B0"/>
    <w:rsid w:val="00904628"/>
    <w:rsid w:val="00914F46"/>
    <w:rsid w:val="009156D9"/>
    <w:rsid w:val="0092310B"/>
    <w:rsid w:val="00926A11"/>
    <w:rsid w:val="00927D25"/>
    <w:rsid w:val="00930898"/>
    <w:rsid w:val="00936C3F"/>
    <w:rsid w:val="0094109F"/>
    <w:rsid w:val="00945AFF"/>
    <w:rsid w:val="00945D4F"/>
    <w:rsid w:val="00947E04"/>
    <w:rsid w:val="00951534"/>
    <w:rsid w:val="00954DCF"/>
    <w:rsid w:val="00956844"/>
    <w:rsid w:val="0096076B"/>
    <w:rsid w:val="009612B7"/>
    <w:rsid w:val="00963129"/>
    <w:rsid w:val="009669CE"/>
    <w:rsid w:val="0097276C"/>
    <w:rsid w:val="009731B0"/>
    <w:rsid w:val="00974A52"/>
    <w:rsid w:val="00980410"/>
    <w:rsid w:val="00982EE3"/>
    <w:rsid w:val="00985F95"/>
    <w:rsid w:val="00986CEF"/>
    <w:rsid w:val="00987C31"/>
    <w:rsid w:val="00991BC3"/>
    <w:rsid w:val="00993DA2"/>
    <w:rsid w:val="00996B70"/>
    <w:rsid w:val="009975A2"/>
    <w:rsid w:val="009A138F"/>
    <w:rsid w:val="009A1F91"/>
    <w:rsid w:val="009B04F1"/>
    <w:rsid w:val="009B36DC"/>
    <w:rsid w:val="009B391E"/>
    <w:rsid w:val="009B4751"/>
    <w:rsid w:val="009B5739"/>
    <w:rsid w:val="009B7DF2"/>
    <w:rsid w:val="009C04F6"/>
    <w:rsid w:val="009C1080"/>
    <w:rsid w:val="009C1FD2"/>
    <w:rsid w:val="009D1BCC"/>
    <w:rsid w:val="009D2B4A"/>
    <w:rsid w:val="009D419F"/>
    <w:rsid w:val="009D56E1"/>
    <w:rsid w:val="009D5771"/>
    <w:rsid w:val="009D589A"/>
    <w:rsid w:val="009D740E"/>
    <w:rsid w:val="009E1881"/>
    <w:rsid w:val="009E4183"/>
    <w:rsid w:val="009F09C7"/>
    <w:rsid w:val="009F3F46"/>
    <w:rsid w:val="009F6E2E"/>
    <w:rsid w:val="00A01434"/>
    <w:rsid w:val="00A02ACF"/>
    <w:rsid w:val="00A10118"/>
    <w:rsid w:val="00A11271"/>
    <w:rsid w:val="00A11742"/>
    <w:rsid w:val="00A161E2"/>
    <w:rsid w:val="00A207F5"/>
    <w:rsid w:val="00A233CF"/>
    <w:rsid w:val="00A235F2"/>
    <w:rsid w:val="00A257A7"/>
    <w:rsid w:val="00A36FB0"/>
    <w:rsid w:val="00A4138F"/>
    <w:rsid w:val="00A42043"/>
    <w:rsid w:val="00A42DE7"/>
    <w:rsid w:val="00A46DE1"/>
    <w:rsid w:val="00A47104"/>
    <w:rsid w:val="00A600EF"/>
    <w:rsid w:val="00A61B05"/>
    <w:rsid w:val="00A67668"/>
    <w:rsid w:val="00A67B21"/>
    <w:rsid w:val="00A71FF8"/>
    <w:rsid w:val="00A77DF1"/>
    <w:rsid w:val="00A83B03"/>
    <w:rsid w:val="00A92B5D"/>
    <w:rsid w:val="00A92D78"/>
    <w:rsid w:val="00A93569"/>
    <w:rsid w:val="00A94588"/>
    <w:rsid w:val="00A96D71"/>
    <w:rsid w:val="00AA7B1B"/>
    <w:rsid w:val="00AB261C"/>
    <w:rsid w:val="00AB5495"/>
    <w:rsid w:val="00AC257F"/>
    <w:rsid w:val="00AC50F8"/>
    <w:rsid w:val="00AC64B7"/>
    <w:rsid w:val="00AD2337"/>
    <w:rsid w:val="00AD2718"/>
    <w:rsid w:val="00AD3456"/>
    <w:rsid w:val="00AE1088"/>
    <w:rsid w:val="00AE2AE8"/>
    <w:rsid w:val="00AE504E"/>
    <w:rsid w:val="00AE7EFA"/>
    <w:rsid w:val="00AF4222"/>
    <w:rsid w:val="00AF5AB3"/>
    <w:rsid w:val="00AF5C7A"/>
    <w:rsid w:val="00AF6591"/>
    <w:rsid w:val="00AF6D49"/>
    <w:rsid w:val="00B02585"/>
    <w:rsid w:val="00B10D27"/>
    <w:rsid w:val="00B137A2"/>
    <w:rsid w:val="00B15170"/>
    <w:rsid w:val="00B22454"/>
    <w:rsid w:val="00B26F60"/>
    <w:rsid w:val="00B31F34"/>
    <w:rsid w:val="00B32A07"/>
    <w:rsid w:val="00B32AA6"/>
    <w:rsid w:val="00B33FAE"/>
    <w:rsid w:val="00B36EF2"/>
    <w:rsid w:val="00B4134C"/>
    <w:rsid w:val="00B42972"/>
    <w:rsid w:val="00B431D0"/>
    <w:rsid w:val="00B52109"/>
    <w:rsid w:val="00B536F5"/>
    <w:rsid w:val="00B54D0A"/>
    <w:rsid w:val="00B55012"/>
    <w:rsid w:val="00B5637C"/>
    <w:rsid w:val="00B56730"/>
    <w:rsid w:val="00B64010"/>
    <w:rsid w:val="00B66820"/>
    <w:rsid w:val="00B66AE8"/>
    <w:rsid w:val="00B71273"/>
    <w:rsid w:val="00B80177"/>
    <w:rsid w:val="00B82F99"/>
    <w:rsid w:val="00B85100"/>
    <w:rsid w:val="00B87CD6"/>
    <w:rsid w:val="00B948B2"/>
    <w:rsid w:val="00BA2857"/>
    <w:rsid w:val="00BA5B8F"/>
    <w:rsid w:val="00BB317D"/>
    <w:rsid w:val="00BB3B58"/>
    <w:rsid w:val="00BB3E62"/>
    <w:rsid w:val="00BB605C"/>
    <w:rsid w:val="00BC67AC"/>
    <w:rsid w:val="00BC7BFC"/>
    <w:rsid w:val="00BD5662"/>
    <w:rsid w:val="00BD602F"/>
    <w:rsid w:val="00BD63A6"/>
    <w:rsid w:val="00BE0845"/>
    <w:rsid w:val="00BE23E9"/>
    <w:rsid w:val="00BE248D"/>
    <w:rsid w:val="00BE6404"/>
    <w:rsid w:val="00BF3941"/>
    <w:rsid w:val="00C05724"/>
    <w:rsid w:val="00C0699C"/>
    <w:rsid w:val="00C06CD4"/>
    <w:rsid w:val="00C15C63"/>
    <w:rsid w:val="00C227FE"/>
    <w:rsid w:val="00C23197"/>
    <w:rsid w:val="00C23CA8"/>
    <w:rsid w:val="00C26AB4"/>
    <w:rsid w:val="00C31B64"/>
    <w:rsid w:val="00C351EA"/>
    <w:rsid w:val="00C417A4"/>
    <w:rsid w:val="00C45AC2"/>
    <w:rsid w:val="00C462B0"/>
    <w:rsid w:val="00C47DF8"/>
    <w:rsid w:val="00C503D9"/>
    <w:rsid w:val="00C55D20"/>
    <w:rsid w:val="00C66C6E"/>
    <w:rsid w:val="00C700F5"/>
    <w:rsid w:val="00C7133A"/>
    <w:rsid w:val="00C737FC"/>
    <w:rsid w:val="00C73A12"/>
    <w:rsid w:val="00C80A37"/>
    <w:rsid w:val="00C85D11"/>
    <w:rsid w:val="00C85E95"/>
    <w:rsid w:val="00C87651"/>
    <w:rsid w:val="00C954AB"/>
    <w:rsid w:val="00C9626D"/>
    <w:rsid w:val="00C976A2"/>
    <w:rsid w:val="00CB3BB0"/>
    <w:rsid w:val="00CB5013"/>
    <w:rsid w:val="00CB6717"/>
    <w:rsid w:val="00CC054C"/>
    <w:rsid w:val="00CC2672"/>
    <w:rsid w:val="00CD1B5F"/>
    <w:rsid w:val="00CD274D"/>
    <w:rsid w:val="00CD2CFE"/>
    <w:rsid w:val="00CD57FC"/>
    <w:rsid w:val="00CE0274"/>
    <w:rsid w:val="00CE11A5"/>
    <w:rsid w:val="00CE36F4"/>
    <w:rsid w:val="00CE7604"/>
    <w:rsid w:val="00CF01F3"/>
    <w:rsid w:val="00CF4983"/>
    <w:rsid w:val="00CF7BBC"/>
    <w:rsid w:val="00D04436"/>
    <w:rsid w:val="00D06522"/>
    <w:rsid w:val="00D0776E"/>
    <w:rsid w:val="00D10A76"/>
    <w:rsid w:val="00D131B1"/>
    <w:rsid w:val="00D1799B"/>
    <w:rsid w:val="00D24116"/>
    <w:rsid w:val="00D25C10"/>
    <w:rsid w:val="00D313B4"/>
    <w:rsid w:val="00D375A4"/>
    <w:rsid w:val="00D37BAE"/>
    <w:rsid w:val="00D37C26"/>
    <w:rsid w:val="00D412D2"/>
    <w:rsid w:val="00D41B3F"/>
    <w:rsid w:val="00D503C6"/>
    <w:rsid w:val="00D55E31"/>
    <w:rsid w:val="00D57B9F"/>
    <w:rsid w:val="00D60FFF"/>
    <w:rsid w:val="00D61CF3"/>
    <w:rsid w:val="00D63BCB"/>
    <w:rsid w:val="00D64B18"/>
    <w:rsid w:val="00D65B62"/>
    <w:rsid w:val="00D66A2A"/>
    <w:rsid w:val="00D67C44"/>
    <w:rsid w:val="00D7136C"/>
    <w:rsid w:val="00D7595A"/>
    <w:rsid w:val="00D92A89"/>
    <w:rsid w:val="00DA1166"/>
    <w:rsid w:val="00DA27CD"/>
    <w:rsid w:val="00DA27E3"/>
    <w:rsid w:val="00DA3921"/>
    <w:rsid w:val="00DA4FFB"/>
    <w:rsid w:val="00DB1303"/>
    <w:rsid w:val="00DB3A22"/>
    <w:rsid w:val="00DB4FC7"/>
    <w:rsid w:val="00DC1845"/>
    <w:rsid w:val="00DD0497"/>
    <w:rsid w:val="00DD1074"/>
    <w:rsid w:val="00DD28E8"/>
    <w:rsid w:val="00DD5B63"/>
    <w:rsid w:val="00DD5DDD"/>
    <w:rsid w:val="00DE0C14"/>
    <w:rsid w:val="00DE6DD7"/>
    <w:rsid w:val="00DF1E3C"/>
    <w:rsid w:val="00DF4CD9"/>
    <w:rsid w:val="00DF5D91"/>
    <w:rsid w:val="00DF6A75"/>
    <w:rsid w:val="00DF79EF"/>
    <w:rsid w:val="00DF7AF0"/>
    <w:rsid w:val="00E018FA"/>
    <w:rsid w:val="00E12EA2"/>
    <w:rsid w:val="00E14533"/>
    <w:rsid w:val="00E147DC"/>
    <w:rsid w:val="00E20BDE"/>
    <w:rsid w:val="00E21610"/>
    <w:rsid w:val="00E21928"/>
    <w:rsid w:val="00E22314"/>
    <w:rsid w:val="00E23278"/>
    <w:rsid w:val="00E24192"/>
    <w:rsid w:val="00E24846"/>
    <w:rsid w:val="00E24EDC"/>
    <w:rsid w:val="00E30331"/>
    <w:rsid w:val="00E3554D"/>
    <w:rsid w:val="00E35CBA"/>
    <w:rsid w:val="00E42E78"/>
    <w:rsid w:val="00E4345F"/>
    <w:rsid w:val="00E51DEB"/>
    <w:rsid w:val="00E53723"/>
    <w:rsid w:val="00E54D07"/>
    <w:rsid w:val="00E56360"/>
    <w:rsid w:val="00E60F60"/>
    <w:rsid w:val="00E62076"/>
    <w:rsid w:val="00E62170"/>
    <w:rsid w:val="00E72334"/>
    <w:rsid w:val="00E83B05"/>
    <w:rsid w:val="00E84669"/>
    <w:rsid w:val="00E850C2"/>
    <w:rsid w:val="00E92AD3"/>
    <w:rsid w:val="00E9381B"/>
    <w:rsid w:val="00E9480C"/>
    <w:rsid w:val="00EA019E"/>
    <w:rsid w:val="00EA7323"/>
    <w:rsid w:val="00EB439C"/>
    <w:rsid w:val="00EB79B9"/>
    <w:rsid w:val="00ED103B"/>
    <w:rsid w:val="00ED28A3"/>
    <w:rsid w:val="00ED425A"/>
    <w:rsid w:val="00ED4287"/>
    <w:rsid w:val="00ED7C71"/>
    <w:rsid w:val="00EE0F8B"/>
    <w:rsid w:val="00EE3476"/>
    <w:rsid w:val="00EE6F10"/>
    <w:rsid w:val="00EE7491"/>
    <w:rsid w:val="00EF05F9"/>
    <w:rsid w:val="00EF2DE6"/>
    <w:rsid w:val="00EF6D32"/>
    <w:rsid w:val="00F13129"/>
    <w:rsid w:val="00F15A7A"/>
    <w:rsid w:val="00F31369"/>
    <w:rsid w:val="00F32757"/>
    <w:rsid w:val="00F342E9"/>
    <w:rsid w:val="00F37760"/>
    <w:rsid w:val="00F42A6A"/>
    <w:rsid w:val="00F42D30"/>
    <w:rsid w:val="00F42F10"/>
    <w:rsid w:val="00F441F9"/>
    <w:rsid w:val="00F44AE3"/>
    <w:rsid w:val="00F45D19"/>
    <w:rsid w:val="00F464CB"/>
    <w:rsid w:val="00F51963"/>
    <w:rsid w:val="00F51A4F"/>
    <w:rsid w:val="00F51DDE"/>
    <w:rsid w:val="00F53FD7"/>
    <w:rsid w:val="00F56340"/>
    <w:rsid w:val="00F61886"/>
    <w:rsid w:val="00F642E8"/>
    <w:rsid w:val="00F67B7E"/>
    <w:rsid w:val="00F715B0"/>
    <w:rsid w:val="00F7215E"/>
    <w:rsid w:val="00F72AE4"/>
    <w:rsid w:val="00F74FBE"/>
    <w:rsid w:val="00F770DF"/>
    <w:rsid w:val="00F84134"/>
    <w:rsid w:val="00F843A6"/>
    <w:rsid w:val="00F8539F"/>
    <w:rsid w:val="00F87690"/>
    <w:rsid w:val="00F877B8"/>
    <w:rsid w:val="00F9118E"/>
    <w:rsid w:val="00FA17EC"/>
    <w:rsid w:val="00FA5447"/>
    <w:rsid w:val="00FC0667"/>
    <w:rsid w:val="00FC31CE"/>
    <w:rsid w:val="00FD4CA9"/>
    <w:rsid w:val="00FE3CBE"/>
    <w:rsid w:val="00FE4438"/>
    <w:rsid w:val="00FE52C4"/>
    <w:rsid w:val="00FE5C80"/>
    <w:rsid w:val="00FF0F7B"/>
    <w:rsid w:val="00FF41B5"/>
    <w:rsid w:val="00FF41D5"/>
    <w:rsid w:val="00FF63C6"/>
    <w:rsid w:val="00FF66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E5CBDF"/>
  <w15:docId w15:val="{FA0DE112-8C06-41CD-BACF-D8390F213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193ADA"/>
    <w:rPr>
      <w:rFonts w:ascii="Arial" w:eastAsia="Calibri" w:hAnsi="Arial"/>
      <w:sz w:val="22"/>
      <w:szCs w:val="22"/>
    </w:rPr>
  </w:style>
  <w:style w:type="paragraph" w:styleId="Heading1">
    <w:name w:val="heading 1"/>
    <w:basedOn w:val="BodyText"/>
    <w:rsid w:val="00193ADA"/>
    <w:pPr>
      <w:outlineLvl w:val="0"/>
    </w:pPr>
  </w:style>
  <w:style w:type="paragraph" w:styleId="Heading2">
    <w:name w:val="heading 2"/>
    <w:basedOn w:val="Normal"/>
    <w:rsid w:val="00193ADA"/>
    <w:pPr>
      <w:keepNext/>
      <w:pageBreakBefore/>
      <w:pBdr>
        <w:bottom w:val="single" w:sz="6" w:space="1" w:color="auto"/>
      </w:pBdr>
      <w:spacing w:before="60" w:after="60" w:line="276" w:lineRule="auto"/>
      <w:outlineLvl w:val="1"/>
    </w:pPr>
    <w:rPr>
      <w:rFonts w:eastAsia="Times New Roman"/>
      <w:b/>
      <w:sz w:val="28"/>
    </w:rPr>
  </w:style>
  <w:style w:type="paragraph" w:styleId="Heading3">
    <w:name w:val="heading 3"/>
    <w:basedOn w:val="BodyText"/>
    <w:rsid w:val="00193ADA"/>
    <w:pPr>
      <w:outlineLvl w:val="2"/>
    </w:pPr>
  </w:style>
  <w:style w:type="paragraph" w:styleId="Heading4">
    <w:name w:val="heading 4"/>
    <w:basedOn w:val="BodyText"/>
    <w:rsid w:val="00193ADA"/>
    <w:pPr>
      <w:outlineLvl w:val="3"/>
    </w:pPr>
  </w:style>
  <w:style w:type="paragraph" w:styleId="Heading5">
    <w:name w:val="heading 5"/>
    <w:basedOn w:val="BodyText"/>
    <w:rsid w:val="00193ADA"/>
    <w:pPr>
      <w:outlineLvl w:val="4"/>
    </w:pPr>
  </w:style>
  <w:style w:type="paragraph" w:styleId="Heading6">
    <w:name w:val="heading 6"/>
    <w:basedOn w:val="BodyText"/>
    <w:rsid w:val="00193ADA"/>
    <w:pPr>
      <w:outlineLvl w:val="5"/>
    </w:pPr>
  </w:style>
  <w:style w:type="paragraph" w:styleId="Heading7">
    <w:name w:val="heading 7"/>
    <w:basedOn w:val="BodyText"/>
    <w:rsid w:val="00193ADA"/>
    <w:pPr>
      <w:outlineLvl w:val="6"/>
    </w:pPr>
  </w:style>
  <w:style w:type="paragraph" w:styleId="Heading8">
    <w:name w:val="heading 8"/>
    <w:basedOn w:val="BodyText"/>
    <w:rsid w:val="00193ADA"/>
    <w:pPr>
      <w:outlineLvl w:val="7"/>
    </w:pPr>
  </w:style>
  <w:style w:type="paragraph" w:styleId="Heading9">
    <w:name w:val="heading 9"/>
    <w:basedOn w:val="BodyText"/>
    <w:rsid w:val="00193ADA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193ADA"/>
    <w:pPr>
      <w:spacing w:before="60" w:after="60" w:line="276" w:lineRule="auto"/>
    </w:pPr>
  </w:style>
  <w:style w:type="paragraph" w:styleId="Footer">
    <w:name w:val="footer"/>
    <w:basedOn w:val="BodyText"/>
    <w:link w:val="FooterChar"/>
    <w:uiPriority w:val="99"/>
    <w:rsid w:val="00193ADA"/>
    <w:pPr>
      <w:pBdr>
        <w:top w:val="single" w:sz="6" w:space="0" w:color="000000"/>
      </w:pBdr>
      <w:tabs>
        <w:tab w:val="center" w:pos="4680"/>
        <w:tab w:val="right" w:pos="9360"/>
      </w:tabs>
      <w:spacing w:after="120"/>
    </w:pPr>
    <w:rPr>
      <w:sz w:val="14"/>
    </w:rPr>
  </w:style>
  <w:style w:type="paragraph" w:styleId="Header">
    <w:name w:val="header"/>
    <w:basedOn w:val="BodyText"/>
    <w:rsid w:val="00193ADA"/>
    <w:pPr>
      <w:tabs>
        <w:tab w:val="center" w:pos="4680"/>
        <w:tab w:val="right" w:pos="9360"/>
      </w:tabs>
      <w:spacing w:before="0"/>
    </w:pPr>
    <w:rPr>
      <w:sz w:val="18"/>
    </w:rPr>
  </w:style>
  <w:style w:type="paragraph" w:styleId="ListBullet">
    <w:name w:val="List Bullet"/>
    <w:basedOn w:val="BodyText"/>
    <w:qFormat/>
    <w:rsid w:val="00193ADA"/>
    <w:pPr>
      <w:numPr>
        <w:numId w:val="1"/>
      </w:numPr>
      <w:spacing w:before="0"/>
    </w:pPr>
  </w:style>
  <w:style w:type="paragraph" w:styleId="ListNumber">
    <w:name w:val="List Number"/>
    <w:basedOn w:val="BodyText"/>
    <w:qFormat/>
    <w:rsid w:val="00193ADA"/>
    <w:pPr>
      <w:numPr>
        <w:ilvl w:val="1"/>
        <w:numId w:val="39"/>
      </w:numPr>
    </w:pPr>
  </w:style>
  <w:style w:type="character" w:styleId="PageNumber">
    <w:name w:val="page number"/>
    <w:basedOn w:val="DefaultParagraphFont"/>
    <w:rsid w:val="00193ADA"/>
    <w:rPr>
      <w:rFonts w:ascii="Arial" w:hAnsi="Arial"/>
    </w:rPr>
  </w:style>
  <w:style w:type="paragraph" w:styleId="TOC1">
    <w:name w:val="toc 1"/>
    <w:basedOn w:val="BodyText"/>
    <w:next w:val="Normal"/>
    <w:semiHidden/>
    <w:rsid w:val="00193ADA"/>
    <w:pPr>
      <w:tabs>
        <w:tab w:val="left" w:leader="dot" w:pos="8640"/>
      </w:tabs>
      <w:spacing w:before="120"/>
    </w:pPr>
    <w:rPr>
      <w:b/>
      <w:sz w:val="18"/>
    </w:rPr>
  </w:style>
  <w:style w:type="paragraph" w:styleId="TOC2">
    <w:name w:val="toc 2"/>
    <w:basedOn w:val="TOC1"/>
    <w:next w:val="Normal"/>
    <w:semiHidden/>
    <w:rsid w:val="00193ADA"/>
    <w:pPr>
      <w:spacing w:before="0"/>
      <w:ind w:left="202"/>
    </w:pPr>
    <w:rPr>
      <w:b w:val="0"/>
      <w:noProof/>
    </w:rPr>
  </w:style>
  <w:style w:type="paragraph" w:styleId="TOC3">
    <w:name w:val="toc 3"/>
    <w:basedOn w:val="TOC2"/>
    <w:next w:val="Normal"/>
    <w:semiHidden/>
    <w:rsid w:val="00193ADA"/>
    <w:pPr>
      <w:ind w:left="400"/>
    </w:pPr>
  </w:style>
  <w:style w:type="paragraph" w:customStyle="1" w:styleId="Task1">
    <w:name w:val="Task 1"/>
    <w:basedOn w:val="BodyText"/>
    <w:qFormat/>
    <w:rsid w:val="00193ADA"/>
    <w:pPr>
      <w:numPr>
        <w:numId w:val="39"/>
      </w:numPr>
    </w:pPr>
    <w:rPr>
      <w:rFonts w:eastAsia="Times New Roman"/>
    </w:rPr>
  </w:style>
  <w:style w:type="paragraph" w:customStyle="1" w:styleId="Task2">
    <w:name w:val="Task 2"/>
    <w:basedOn w:val="BodyText"/>
    <w:qFormat/>
    <w:rsid w:val="00193ADA"/>
    <w:pPr>
      <w:numPr>
        <w:numId w:val="2"/>
      </w:numPr>
      <w:tabs>
        <w:tab w:val="left" w:pos="864"/>
      </w:tabs>
    </w:pPr>
    <w:rPr>
      <w:rFonts w:eastAsia="Times New Roman"/>
    </w:rPr>
  </w:style>
  <w:style w:type="paragraph" w:customStyle="1" w:styleId="Task3">
    <w:name w:val="Task 3"/>
    <w:basedOn w:val="BodyText"/>
    <w:qFormat/>
    <w:rsid w:val="00193ADA"/>
    <w:pPr>
      <w:numPr>
        <w:numId w:val="3"/>
      </w:numPr>
      <w:tabs>
        <w:tab w:val="left" w:pos="1296"/>
      </w:tabs>
    </w:pPr>
    <w:rPr>
      <w:rFonts w:eastAsia="Times New Roman"/>
    </w:rPr>
  </w:style>
  <w:style w:type="paragraph" w:customStyle="1" w:styleId="PageTitle">
    <w:name w:val="Page Title"/>
    <w:basedOn w:val="Heading2"/>
    <w:next w:val="SectionTitle"/>
    <w:qFormat/>
    <w:rsid w:val="00193ADA"/>
  </w:style>
  <w:style w:type="paragraph" w:customStyle="1" w:styleId="PageTitle2">
    <w:name w:val="Page Title 2"/>
    <w:basedOn w:val="Normal"/>
    <w:next w:val="SectionTitle"/>
    <w:rsid w:val="00193ADA"/>
    <w:pPr>
      <w:keepNext/>
      <w:pageBreakBefore/>
      <w:pBdr>
        <w:bottom w:val="single" w:sz="6" w:space="1" w:color="auto"/>
      </w:pBdr>
      <w:spacing w:before="60" w:after="60" w:line="276" w:lineRule="auto"/>
      <w:outlineLvl w:val="0"/>
    </w:pPr>
    <w:rPr>
      <w:rFonts w:eastAsia="Times New Roman"/>
      <w:b/>
      <w:sz w:val="28"/>
    </w:rPr>
  </w:style>
  <w:style w:type="paragraph" w:customStyle="1" w:styleId="Qualifier">
    <w:name w:val="Qualifier"/>
    <w:basedOn w:val="BodyText"/>
    <w:next w:val="Task2"/>
    <w:rsid w:val="00193ADA"/>
    <w:pPr>
      <w:keepNext/>
      <w:spacing w:before="120" w:after="0"/>
      <w:ind w:left="288"/>
    </w:pPr>
    <w:rPr>
      <w:rFonts w:eastAsia="Times New Roman"/>
      <w:b/>
    </w:rPr>
  </w:style>
  <w:style w:type="paragraph" w:customStyle="1" w:styleId="SectionTitle">
    <w:name w:val="Section Title"/>
    <w:basedOn w:val="Heading3"/>
    <w:next w:val="BodyText"/>
    <w:qFormat/>
    <w:rsid w:val="00193ADA"/>
    <w:pPr>
      <w:keepNext/>
      <w:keepLines/>
      <w:spacing w:before="240" w:after="120"/>
    </w:pPr>
    <w:rPr>
      <w:rFonts w:eastAsia="Times New Roman"/>
      <w:b/>
      <w:sz w:val="24"/>
    </w:rPr>
  </w:style>
  <w:style w:type="paragraph" w:customStyle="1" w:styleId="Subheading">
    <w:name w:val="Subheading"/>
    <w:basedOn w:val="Heading4"/>
    <w:next w:val="BodyText"/>
    <w:qFormat/>
    <w:rsid w:val="00193ADA"/>
    <w:pPr>
      <w:keepNext/>
      <w:keepLines/>
      <w:spacing w:before="240" w:after="120"/>
    </w:pPr>
    <w:rPr>
      <w:rFonts w:eastAsia="Times New Roman"/>
      <w:b/>
    </w:rPr>
  </w:style>
  <w:style w:type="paragraph" w:customStyle="1" w:styleId="Table">
    <w:name w:val="Table"/>
    <w:basedOn w:val="BodyText"/>
    <w:rsid w:val="00193ADA"/>
    <w:rPr>
      <w:rFonts w:eastAsia="Times New Roman"/>
    </w:rPr>
  </w:style>
  <w:style w:type="paragraph" w:customStyle="1" w:styleId="TableHeader">
    <w:name w:val="Table Header"/>
    <w:basedOn w:val="Table"/>
    <w:rsid w:val="00193ADA"/>
    <w:pPr>
      <w:jc w:val="center"/>
    </w:pPr>
    <w:rPr>
      <w:b/>
    </w:rPr>
  </w:style>
  <w:style w:type="paragraph" w:customStyle="1" w:styleId="Note1">
    <w:name w:val="Note 1"/>
    <w:basedOn w:val="BodyText"/>
    <w:qFormat/>
    <w:rsid w:val="00193ADA"/>
    <w:pPr>
      <w:ind w:left="432"/>
    </w:pPr>
    <w:rPr>
      <w:rFonts w:eastAsia="Times New Roman"/>
    </w:rPr>
  </w:style>
  <w:style w:type="paragraph" w:customStyle="1" w:styleId="Note2">
    <w:name w:val="Note 2"/>
    <w:basedOn w:val="BodyText"/>
    <w:qFormat/>
    <w:rsid w:val="00193ADA"/>
    <w:pPr>
      <w:ind w:left="864"/>
    </w:pPr>
    <w:rPr>
      <w:rFonts w:eastAsia="Times New Roman"/>
    </w:rPr>
  </w:style>
  <w:style w:type="paragraph" w:customStyle="1" w:styleId="Note3">
    <w:name w:val="Note 3"/>
    <w:basedOn w:val="BodyText"/>
    <w:qFormat/>
    <w:rsid w:val="00193ADA"/>
    <w:pPr>
      <w:ind w:left="1296"/>
    </w:pPr>
    <w:rPr>
      <w:rFonts w:eastAsia="Times New Roman"/>
    </w:rPr>
  </w:style>
  <w:style w:type="paragraph" w:customStyle="1" w:styleId="Notelist1">
    <w:name w:val="Note list 1"/>
    <w:basedOn w:val="BodyText"/>
    <w:qFormat/>
    <w:rsid w:val="00193ADA"/>
    <w:pPr>
      <w:numPr>
        <w:numId w:val="4"/>
      </w:numPr>
      <w:tabs>
        <w:tab w:val="left" w:pos="1296"/>
      </w:tabs>
      <w:spacing w:before="0"/>
    </w:pPr>
    <w:rPr>
      <w:rFonts w:eastAsia="Times New Roman"/>
    </w:rPr>
  </w:style>
  <w:style w:type="paragraph" w:customStyle="1" w:styleId="Notelist2">
    <w:name w:val="Note list 2"/>
    <w:basedOn w:val="BodyText"/>
    <w:qFormat/>
    <w:rsid w:val="00193ADA"/>
    <w:pPr>
      <w:numPr>
        <w:numId w:val="5"/>
      </w:numPr>
      <w:tabs>
        <w:tab w:val="left" w:pos="1728"/>
      </w:tabs>
      <w:spacing w:before="0"/>
    </w:pPr>
    <w:rPr>
      <w:rFonts w:eastAsia="Times New Roman"/>
    </w:rPr>
  </w:style>
  <w:style w:type="paragraph" w:customStyle="1" w:styleId="Notelist3">
    <w:name w:val="Note list 3"/>
    <w:basedOn w:val="BodyText"/>
    <w:qFormat/>
    <w:rsid w:val="00193ADA"/>
    <w:pPr>
      <w:numPr>
        <w:numId w:val="6"/>
      </w:numPr>
      <w:tabs>
        <w:tab w:val="left" w:pos="2160"/>
      </w:tabs>
      <w:spacing w:before="0"/>
    </w:pPr>
    <w:rPr>
      <w:rFonts w:eastAsia="Times New Roman"/>
    </w:rPr>
  </w:style>
  <w:style w:type="paragraph" w:customStyle="1" w:styleId="Header2">
    <w:name w:val="Header 2"/>
    <w:basedOn w:val="BodyText"/>
    <w:rsid w:val="00193ADA"/>
    <w:pPr>
      <w:tabs>
        <w:tab w:val="center" w:pos="4680"/>
        <w:tab w:val="right" w:pos="9360"/>
      </w:tabs>
      <w:spacing w:before="0"/>
    </w:pPr>
    <w:rPr>
      <w:sz w:val="18"/>
    </w:rPr>
  </w:style>
  <w:style w:type="paragraph" w:customStyle="1" w:styleId="Header3">
    <w:name w:val="Header 3"/>
    <w:basedOn w:val="BodyText"/>
    <w:rsid w:val="00193ADA"/>
    <w:pPr>
      <w:tabs>
        <w:tab w:val="center" w:pos="4680"/>
        <w:tab w:val="right" w:pos="9360"/>
      </w:tabs>
      <w:spacing w:before="0"/>
    </w:pPr>
    <w:rPr>
      <w:sz w:val="18"/>
    </w:rPr>
  </w:style>
  <w:style w:type="paragraph" w:customStyle="1" w:styleId="Footer2">
    <w:name w:val="Footer 2"/>
    <w:basedOn w:val="BodyText"/>
    <w:rsid w:val="00193ADA"/>
    <w:pPr>
      <w:tabs>
        <w:tab w:val="center" w:pos="4680"/>
        <w:tab w:val="right" w:pos="9360"/>
      </w:tabs>
      <w:spacing w:before="0"/>
    </w:pPr>
    <w:rPr>
      <w:sz w:val="18"/>
    </w:rPr>
  </w:style>
  <w:style w:type="paragraph" w:customStyle="1" w:styleId="Footer3">
    <w:name w:val="Footer 3"/>
    <w:basedOn w:val="BodyText"/>
    <w:rsid w:val="00193ADA"/>
    <w:pPr>
      <w:tabs>
        <w:tab w:val="center" w:pos="4680"/>
        <w:tab w:val="right" w:pos="9360"/>
      </w:tabs>
      <w:spacing w:before="0"/>
    </w:pPr>
    <w:rPr>
      <w:sz w:val="18"/>
    </w:rPr>
  </w:style>
  <w:style w:type="paragraph" w:customStyle="1" w:styleId="Directive">
    <w:name w:val="Directive"/>
    <w:basedOn w:val="BodyText"/>
    <w:rsid w:val="00193ADA"/>
    <w:pPr>
      <w:keepLines/>
    </w:pPr>
    <w:rPr>
      <w:b/>
    </w:rPr>
  </w:style>
  <w:style w:type="paragraph" w:customStyle="1" w:styleId="Flowchart">
    <w:name w:val="Flowchart"/>
    <w:basedOn w:val="BodyText"/>
    <w:rsid w:val="00193ADA"/>
  </w:style>
  <w:style w:type="paragraph" w:customStyle="1" w:styleId="ChapterTitle">
    <w:name w:val="Chapter Title"/>
    <w:basedOn w:val="Heading1"/>
    <w:next w:val="ChapterSubtitle"/>
    <w:qFormat/>
    <w:rsid w:val="00193ADA"/>
    <w:pPr>
      <w:keepNext/>
      <w:pageBreakBefore/>
      <w:spacing w:before="5200" w:line="300" w:lineRule="auto"/>
      <w:ind w:left="4536" w:right="288"/>
    </w:pPr>
    <w:rPr>
      <w:b/>
      <w:kern w:val="36"/>
      <w:sz w:val="32"/>
    </w:rPr>
  </w:style>
  <w:style w:type="paragraph" w:customStyle="1" w:styleId="BoxText">
    <w:name w:val="Box Text"/>
    <w:basedOn w:val="BodyText"/>
    <w:rsid w:val="00193ADA"/>
    <w:pPr>
      <w:keepNext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720"/>
    </w:pPr>
  </w:style>
  <w:style w:type="paragraph" w:customStyle="1" w:styleId="ChapterSubtitle">
    <w:name w:val="Chapter Subtitle"/>
    <w:basedOn w:val="BodyText"/>
    <w:rsid w:val="00193ADA"/>
    <w:pPr>
      <w:spacing w:before="220"/>
      <w:ind w:left="4536" w:right="288"/>
    </w:pPr>
    <w:rPr>
      <w:b/>
      <w:sz w:val="20"/>
    </w:rPr>
  </w:style>
  <w:style w:type="paragraph" w:customStyle="1" w:styleId="Actor">
    <w:name w:val="Actor"/>
    <w:basedOn w:val="BodyText"/>
    <w:next w:val="Task1"/>
    <w:rsid w:val="00193ADA"/>
    <w:pPr>
      <w:keepNext/>
      <w:keepLines/>
      <w:shd w:val="clear" w:color="auto" w:fill="94B8E9"/>
      <w:spacing w:before="240" w:after="0"/>
      <w:jc w:val="center"/>
    </w:pPr>
    <w:rPr>
      <w:b/>
      <w:sz w:val="24"/>
    </w:rPr>
  </w:style>
  <w:style w:type="paragraph" w:styleId="TOC4">
    <w:name w:val="toc 4"/>
    <w:basedOn w:val="TOC3"/>
    <w:next w:val="Normal"/>
    <w:semiHidden/>
    <w:rsid w:val="00193ADA"/>
    <w:pPr>
      <w:ind w:left="600"/>
    </w:pPr>
  </w:style>
  <w:style w:type="paragraph" w:customStyle="1" w:styleId="Code">
    <w:name w:val="Code"/>
    <w:basedOn w:val="Normal"/>
    <w:qFormat/>
    <w:rsid w:val="00193ADA"/>
    <w:pPr>
      <w:spacing w:before="60"/>
      <w:ind w:left="864"/>
    </w:pPr>
    <w:rPr>
      <w:rFonts w:ascii="Courier New" w:hAnsi="Courier New" w:cs="Courier New"/>
    </w:rPr>
  </w:style>
  <w:style w:type="character" w:customStyle="1" w:styleId="BodyTextChar">
    <w:name w:val="Body Text Char"/>
    <w:basedOn w:val="DefaultParagraphFont"/>
    <w:link w:val="BodyText"/>
    <w:rsid w:val="00193ADA"/>
    <w:rPr>
      <w:rFonts w:ascii="Arial" w:eastAsia="Calibri" w:hAnsi="Arial"/>
      <w:sz w:val="22"/>
      <w:szCs w:val="22"/>
    </w:rPr>
  </w:style>
  <w:style w:type="paragraph" w:styleId="BalloonText">
    <w:name w:val="Balloon Text"/>
    <w:basedOn w:val="Normal"/>
    <w:link w:val="BalloonTextChar"/>
    <w:rsid w:val="00193A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93ADA"/>
    <w:rPr>
      <w:rFonts w:ascii="Tahoma" w:eastAsia="Calibri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93ADA"/>
    <w:rPr>
      <w:color w:val="808080"/>
    </w:rPr>
  </w:style>
  <w:style w:type="paragraph" w:customStyle="1" w:styleId="ListNumber1">
    <w:name w:val="List Number1"/>
    <w:basedOn w:val="ListNumber"/>
    <w:rsid w:val="00193ADA"/>
    <w:pPr>
      <w:numPr>
        <w:ilvl w:val="2"/>
      </w:numPr>
    </w:pPr>
    <w:rPr>
      <w:lang w:eastAsia="en-US"/>
    </w:rPr>
  </w:style>
  <w:style w:type="paragraph" w:customStyle="1" w:styleId="ListNumber2">
    <w:name w:val="List Number2"/>
    <w:basedOn w:val="ListNumber1"/>
    <w:rsid w:val="00193ADA"/>
    <w:pPr>
      <w:numPr>
        <w:ilvl w:val="3"/>
      </w:numPr>
    </w:pPr>
  </w:style>
  <w:style w:type="numbering" w:customStyle="1" w:styleId="OUList">
    <w:name w:val="OU_List"/>
    <w:uiPriority w:val="99"/>
    <w:rsid w:val="00193ADA"/>
    <w:pPr>
      <w:numPr>
        <w:numId w:val="7"/>
      </w:numPr>
    </w:pPr>
  </w:style>
  <w:style w:type="paragraph" w:styleId="ListParagraph">
    <w:name w:val="List Paragraph"/>
    <w:basedOn w:val="Normal"/>
    <w:uiPriority w:val="34"/>
    <w:rsid w:val="00193AD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rsid w:val="00193AD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93AD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193AD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ADA"/>
    <w:rPr>
      <w:rFonts w:ascii="Arial" w:eastAsia="Calibri" w:hAnsi="Arial"/>
      <w:b/>
      <w:bCs/>
      <w:i/>
      <w:iCs/>
      <w:color w:val="4F81BD" w:themeColor="accent1"/>
      <w:sz w:val="22"/>
      <w:szCs w:val="22"/>
    </w:rPr>
  </w:style>
  <w:style w:type="paragraph" w:styleId="NoSpacing">
    <w:name w:val="No Spacing"/>
    <w:uiPriority w:val="1"/>
    <w:rsid w:val="00193ADA"/>
    <w:rPr>
      <w:rFonts w:ascii="Arial" w:eastAsia="Calibri" w:hAnsi="Arial"/>
      <w:sz w:val="22"/>
      <w:szCs w:val="22"/>
    </w:rPr>
  </w:style>
  <w:style w:type="character" w:customStyle="1" w:styleId="Instructor">
    <w:name w:val="Instructor"/>
    <w:basedOn w:val="DefaultParagraphFont"/>
    <w:uiPriority w:val="1"/>
    <w:qFormat/>
    <w:rsid w:val="00193ADA"/>
    <w:rPr>
      <w:color w:val="0000FF"/>
    </w:rPr>
  </w:style>
  <w:style w:type="paragraph" w:customStyle="1" w:styleId="ListNumber3">
    <w:name w:val="List Number3"/>
    <w:basedOn w:val="ListNumber2"/>
    <w:rsid w:val="00193ADA"/>
    <w:pPr>
      <w:numPr>
        <w:ilvl w:val="4"/>
      </w:numPr>
    </w:pPr>
  </w:style>
  <w:style w:type="paragraph" w:customStyle="1" w:styleId="ListNumber4">
    <w:name w:val="List Number4"/>
    <w:rsid w:val="00193ADA"/>
    <w:pPr>
      <w:tabs>
        <w:tab w:val="left" w:pos="2232"/>
      </w:tabs>
    </w:pPr>
    <w:rPr>
      <w:rFonts w:ascii="Arial" w:eastAsia="Calibri" w:hAnsi="Arial"/>
      <w:sz w:val="22"/>
      <w:szCs w:val="22"/>
      <w:lang w:eastAsia="en-US"/>
    </w:rPr>
  </w:style>
  <w:style w:type="character" w:styleId="Hyperlink">
    <w:name w:val="Hyperlink"/>
    <w:basedOn w:val="DefaultParagraphFont"/>
    <w:unhideWhenUsed/>
    <w:rsid w:val="00F464CB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semiHidden/>
    <w:unhideWhenUsed/>
    <w:rsid w:val="004111F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4111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4111F4"/>
    <w:rPr>
      <w:rFonts w:ascii="Arial" w:eastAsia="Calibri" w:hAnsi="Arial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4111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111F4"/>
    <w:rPr>
      <w:rFonts w:ascii="Arial" w:eastAsia="Calibri" w:hAnsi="Arial"/>
      <w:b/>
      <w:bCs/>
    </w:rPr>
  </w:style>
  <w:style w:type="character" w:styleId="Strong">
    <w:name w:val="Strong"/>
    <w:uiPriority w:val="22"/>
    <w:qFormat/>
    <w:rsid w:val="0051701D"/>
    <w:rPr>
      <w:b/>
      <w:bCs/>
    </w:rPr>
  </w:style>
  <w:style w:type="character" w:styleId="HTMLCode">
    <w:name w:val="HTML Code"/>
    <w:uiPriority w:val="99"/>
    <w:semiHidden/>
    <w:unhideWhenUsed/>
    <w:rsid w:val="0051701D"/>
    <w:rPr>
      <w:rFonts w:ascii="Courier New" w:eastAsia="Times New Roman" w:hAnsi="Courier New" w:cs="Courier New"/>
      <w:sz w:val="20"/>
      <w:szCs w:val="20"/>
    </w:rPr>
  </w:style>
  <w:style w:type="paragraph" w:styleId="Revision">
    <w:name w:val="Revision"/>
    <w:hidden/>
    <w:uiPriority w:val="99"/>
    <w:semiHidden/>
    <w:rsid w:val="000B36B1"/>
    <w:rPr>
      <w:rFonts w:ascii="Arial" w:eastAsia="Calibri" w:hAnsi="Arial"/>
      <w:sz w:val="22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F63C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4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456"/>
    <w:rPr>
      <w:rFonts w:ascii="Courier New" w:hAnsi="Courier New" w:cs="Courier New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D5662"/>
    <w:rPr>
      <w:rFonts w:ascii="Arial" w:eastAsia="Calibri" w:hAnsi="Arial"/>
      <w:sz w:val="1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4393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12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378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3375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Oracle%20AC\AG\OU_Practice_Template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24D58E-D237-40C0-9650-0A3B68F66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OU_Practice_Template_V2</Template>
  <TotalTime>6</TotalTime>
  <Pages>13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Practice for Lesson 2: DevOps and Cloud Exploring Pipelines and context of Pipeline Management OCI</vt:lpstr>
    </vt:vector>
  </TitlesOfParts>
  <Company>Oracle Corporation</Company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 for Lesson 2: DevOps and Cloud Exploring Pipelines and context of Pipeline Management OCI</dc:title>
  <dc:subject>Copyright © 2016, Oracle and/or its affiliates. All rights reserved.</dc:subject>
  <dc:creator>michael sebastian</dc:creator>
  <cp:keywords>1</cp:keywords>
  <dc:description>Version 1, Released in Sep 2016</dc:description>
  <cp:lastModifiedBy>Dhananjayan Narasimhan</cp:lastModifiedBy>
  <cp:revision>2</cp:revision>
  <cp:lastPrinted>2019-07-17T12:42:00Z</cp:lastPrinted>
  <dcterms:created xsi:type="dcterms:W3CDTF">2021-11-25T12:49:00Z</dcterms:created>
  <dcterms:modified xsi:type="dcterms:W3CDTF">2021-11-25T12:49:00Z</dcterms:modified>
</cp:coreProperties>
</file>